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EE58B0" w14:textId="3CCD513F" w:rsidR="00A13B17" w:rsidRDefault="00A13B17">
      <w:bookmarkStart w:id="0" w:name="_GoBack"/>
      <w:bookmarkEnd w:id="0"/>
    </w:p>
    <w:p w14:paraId="28BD951F" w14:textId="75938157" w:rsidR="00A13B17" w:rsidRDefault="00A13B17" w:rsidP="00A13B17">
      <w:pPr>
        <w:rPr>
          <w:rFonts w:ascii="Calibri" w:hAnsi="Calibri" w:cs="Calibri"/>
          <w:lang w:val="es-CL" w:bidi="en-US"/>
        </w:rPr>
      </w:pPr>
      <w:r w:rsidRPr="00E409F3">
        <w:rPr>
          <w:rFonts w:ascii="Calibri" w:hAnsi="Calibri" w:cs="Calibri"/>
          <w:b/>
          <w:lang w:val="es-CL" w:bidi="en-US"/>
        </w:rPr>
        <w:t xml:space="preserve">QUIZ: </w:t>
      </w:r>
      <w:r w:rsidRPr="00E409F3">
        <w:rPr>
          <w:lang w:val="es-CL"/>
        </w:rPr>
        <w:t>¿</w:t>
      </w:r>
      <w:r w:rsidRPr="00E409F3">
        <w:rPr>
          <w:rFonts w:ascii="Calibri" w:hAnsi="Calibri" w:cs="Calibri"/>
          <w:lang w:val="es-CL" w:bidi="en-US"/>
        </w:rPr>
        <w:t xml:space="preserve">Qué aprendí </w:t>
      </w:r>
      <w:r>
        <w:rPr>
          <w:rFonts w:ascii="Calibri" w:hAnsi="Calibri" w:cs="Calibri"/>
          <w:lang w:val="es-CL" w:bidi="en-US"/>
        </w:rPr>
        <w:t xml:space="preserve">al modelar con SQL </w:t>
      </w:r>
      <w:proofErr w:type="spellStart"/>
      <w:r>
        <w:rPr>
          <w:rFonts w:ascii="Calibri" w:hAnsi="Calibri" w:cs="Calibri"/>
          <w:lang w:val="es-CL" w:bidi="en-US"/>
        </w:rPr>
        <w:t>Developer</w:t>
      </w:r>
      <w:proofErr w:type="spellEnd"/>
      <w:r w:rsidRPr="00E409F3">
        <w:rPr>
          <w:rFonts w:ascii="Calibri" w:hAnsi="Calibri" w:cs="Calibri"/>
          <w:lang w:val="es-CL" w:bidi="en-US"/>
        </w:rPr>
        <w:t>?</w:t>
      </w:r>
    </w:p>
    <w:p w14:paraId="36D5DDEE" w14:textId="2E92009C" w:rsidR="00A13B17" w:rsidRDefault="00A13B17" w:rsidP="00A13B17">
      <w:pPr>
        <w:rPr>
          <w:rFonts w:ascii="Calibri" w:hAnsi="Calibri" w:cs="Calibri"/>
          <w:lang w:val="es-CL" w:bidi="en-US"/>
        </w:rPr>
      </w:pPr>
    </w:p>
    <w:p w14:paraId="322E247C" w14:textId="2F3A6B49" w:rsidR="00A13B17" w:rsidRDefault="00A13B17" w:rsidP="00A13B17">
      <w:pPr>
        <w:rPr>
          <w:rFonts w:ascii="Calibri" w:hAnsi="Calibri" w:cs="Calibri"/>
          <w:lang w:val="es-CL" w:bidi="en-US"/>
        </w:rPr>
      </w:pPr>
    </w:p>
    <w:p w14:paraId="27BF3D89" w14:textId="77777777" w:rsidR="00A13B17" w:rsidRPr="008B4CFB" w:rsidRDefault="00A13B17" w:rsidP="00A13B17">
      <w:pPr>
        <w:pStyle w:val="Prrafodelista1"/>
        <w:numPr>
          <w:ilvl w:val="0"/>
          <w:numId w:val="2"/>
        </w:numPr>
        <w:spacing w:after="0" w:line="240" w:lineRule="auto"/>
        <w:jc w:val="both"/>
        <w:rPr>
          <w:rFonts w:cs="Calibri"/>
        </w:rPr>
      </w:pPr>
      <w:r w:rsidRPr="008B4CFB">
        <w:rPr>
          <w:rFonts w:cs="Calibri"/>
        </w:rPr>
        <w:t>Esta herramienta permite:</w:t>
      </w:r>
    </w:p>
    <w:p w14:paraId="6EA86C7C" w14:textId="77777777" w:rsidR="00A13B17" w:rsidRPr="008B4CFB" w:rsidRDefault="00A13B17" w:rsidP="00A13B17">
      <w:pPr>
        <w:pStyle w:val="Prrafodelista1"/>
        <w:numPr>
          <w:ilvl w:val="1"/>
          <w:numId w:val="2"/>
        </w:numPr>
        <w:spacing w:after="0" w:line="240" w:lineRule="auto"/>
        <w:jc w:val="both"/>
        <w:rPr>
          <w:rFonts w:cs="Calibri"/>
        </w:rPr>
      </w:pPr>
      <w:r w:rsidRPr="008B4CFB">
        <w:rPr>
          <w:rFonts w:cs="Calibri"/>
        </w:rPr>
        <w:t>Generar el modelo conceptual a partir del ingreso de los requerimientos</w:t>
      </w:r>
    </w:p>
    <w:p w14:paraId="4E56C855" w14:textId="77777777" w:rsidR="00A13B17" w:rsidRPr="008B4CFB" w:rsidRDefault="00A13B17" w:rsidP="00A13B17">
      <w:pPr>
        <w:pStyle w:val="Prrafodelista1"/>
        <w:numPr>
          <w:ilvl w:val="1"/>
          <w:numId w:val="2"/>
        </w:numPr>
        <w:spacing w:after="0" w:line="240" w:lineRule="auto"/>
        <w:jc w:val="both"/>
        <w:rPr>
          <w:rFonts w:cs="Calibri"/>
        </w:rPr>
      </w:pPr>
      <w:r w:rsidRPr="008B4CFB">
        <w:rPr>
          <w:rFonts w:cs="Calibri"/>
        </w:rPr>
        <w:t>Corregir los errores del modelo conceptual</w:t>
      </w:r>
    </w:p>
    <w:p w14:paraId="7250454F" w14:textId="77777777" w:rsidR="00A13B17" w:rsidRPr="008B4CFB" w:rsidRDefault="00A13B17" w:rsidP="00A13B17">
      <w:pPr>
        <w:pStyle w:val="Prrafodelista1"/>
        <w:numPr>
          <w:ilvl w:val="1"/>
          <w:numId w:val="2"/>
        </w:numPr>
        <w:spacing w:after="0" w:line="240" w:lineRule="auto"/>
        <w:jc w:val="both"/>
        <w:rPr>
          <w:rFonts w:cs="Calibri"/>
        </w:rPr>
      </w:pPr>
      <w:r w:rsidRPr="008B4CFB">
        <w:rPr>
          <w:rFonts w:cs="Calibri"/>
        </w:rPr>
        <w:t>Definir el modelo conceptual (lógico) con sus entidades, atributos y relaciones</w:t>
      </w:r>
    </w:p>
    <w:p w14:paraId="0C7FDF23" w14:textId="77777777" w:rsidR="00A13B17" w:rsidRPr="008B4CFB" w:rsidRDefault="00A13B17" w:rsidP="00A13B17">
      <w:pPr>
        <w:pStyle w:val="Prrafodelista1"/>
        <w:numPr>
          <w:ilvl w:val="1"/>
          <w:numId w:val="2"/>
        </w:numPr>
        <w:spacing w:after="0" w:line="240" w:lineRule="auto"/>
        <w:jc w:val="both"/>
        <w:rPr>
          <w:rFonts w:cs="Calibri"/>
        </w:rPr>
      </w:pPr>
      <w:r w:rsidRPr="008B4CFB">
        <w:rPr>
          <w:rFonts w:cs="Calibri"/>
        </w:rPr>
        <w:t>Diseñar la solución a partir de las entidades</w:t>
      </w:r>
    </w:p>
    <w:p w14:paraId="20A009DF" w14:textId="77777777" w:rsidR="00A13B17" w:rsidRPr="008B4CFB" w:rsidRDefault="00A13B17" w:rsidP="00A13B17">
      <w:pPr>
        <w:rPr>
          <w:rFonts w:ascii="Calibri" w:hAnsi="Calibri" w:cs="Calibri"/>
          <w:sz w:val="22"/>
          <w:szCs w:val="22"/>
          <w:lang w:val="es-CL"/>
        </w:rPr>
      </w:pPr>
    </w:p>
    <w:p w14:paraId="36A786C8" w14:textId="77777777" w:rsidR="00A13B17" w:rsidRPr="008B4CFB" w:rsidRDefault="00A13B17" w:rsidP="00A13B17">
      <w:pPr>
        <w:pStyle w:val="Prrafodelista1"/>
        <w:numPr>
          <w:ilvl w:val="0"/>
          <w:numId w:val="2"/>
        </w:numPr>
        <w:spacing w:after="0" w:line="240" w:lineRule="auto"/>
        <w:jc w:val="both"/>
        <w:rPr>
          <w:rFonts w:cs="Calibri"/>
          <w:lang w:bidi="en-US"/>
        </w:rPr>
      </w:pPr>
      <w:r w:rsidRPr="008B4CFB">
        <w:rPr>
          <w:rFonts w:cs="Calibri"/>
          <w:lang w:bidi="en-US"/>
        </w:rPr>
        <w:t>Antes de crear el modelo lógico, debemos considerar:</w:t>
      </w:r>
    </w:p>
    <w:p w14:paraId="53EA672B" w14:textId="77777777" w:rsidR="00A13B17" w:rsidRPr="008B4CFB" w:rsidRDefault="00A13B17" w:rsidP="00A13B17">
      <w:pPr>
        <w:pStyle w:val="Prrafodelista1"/>
        <w:numPr>
          <w:ilvl w:val="1"/>
          <w:numId w:val="2"/>
        </w:numPr>
        <w:spacing w:after="0" w:line="240" w:lineRule="auto"/>
        <w:jc w:val="both"/>
        <w:rPr>
          <w:rFonts w:cs="Calibri"/>
          <w:lang w:bidi="en-US"/>
        </w:rPr>
      </w:pPr>
      <w:r w:rsidRPr="008B4CFB">
        <w:rPr>
          <w:rFonts w:cs="Calibri"/>
          <w:lang w:bidi="en-US"/>
        </w:rPr>
        <w:t>Haber analizado con anterioridad los requerimientos y tener un borrador del modelo.</w:t>
      </w:r>
    </w:p>
    <w:p w14:paraId="6284C585" w14:textId="77777777" w:rsidR="00A13B17" w:rsidRPr="008B4CFB" w:rsidRDefault="00A13B17" w:rsidP="00A13B17">
      <w:pPr>
        <w:pStyle w:val="Prrafodelista1"/>
        <w:numPr>
          <w:ilvl w:val="1"/>
          <w:numId w:val="2"/>
        </w:numPr>
        <w:spacing w:after="0" w:line="240" w:lineRule="auto"/>
        <w:jc w:val="both"/>
        <w:rPr>
          <w:rFonts w:cs="Calibri"/>
          <w:lang w:bidi="en-US"/>
        </w:rPr>
      </w:pPr>
      <w:r w:rsidRPr="008B4CFB">
        <w:rPr>
          <w:rFonts w:cs="Calibri"/>
          <w:lang w:bidi="en-US"/>
        </w:rPr>
        <w:t>Tener definida la cantidad de datos que necesitamos en el modelo.</w:t>
      </w:r>
    </w:p>
    <w:p w14:paraId="1A9A648C" w14:textId="77777777" w:rsidR="00A13B17" w:rsidRPr="008B4CFB" w:rsidRDefault="00A13B17" w:rsidP="00A13B17">
      <w:pPr>
        <w:pStyle w:val="Prrafodelista1"/>
        <w:numPr>
          <w:ilvl w:val="1"/>
          <w:numId w:val="2"/>
        </w:numPr>
        <w:spacing w:after="0" w:line="240" w:lineRule="auto"/>
        <w:jc w:val="both"/>
        <w:rPr>
          <w:rFonts w:cs="Calibri"/>
          <w:lang w:bidi="en-US"/>
        </w:rPr>
      </w:pPr>
      <w:r w:rsidRPr="008B4CFB">
        <w:rPr>
          <w:rFonts w:cs="Calibri"/>
          <w:lang w:bidi="en-US"/>
        </w:rPr>
        <w:t>Contar con todos los atributos requeridos porque no se pueden hacer correcciones en etapas posteriores</w:t>
      </w:r>
    </w:p>
    <w:p w14:paraId="3010118C" w14:textId="77777777" w:rsidR="00A13B17" w:rsidRPr="008B4CFB" w:rsidRDefault="00A13B17" w:rsidP="00A13B17">
      <w:pPr>
        <w:pStyle w:val="Prrafodelista1"/>
        <w:numPr>
          <w:ilvl w:val="1"/>
          <w:numId w:val="2"/>
        </w:numPr>
        <w:spacing w:after="0" w:line="240" w:lineRule="auto"/>
        <w:jc w:val="both"/>
        <w:rPr>
          <w:rFonts w:cs="Calibri"/>
          <w:lang w:bidi="en-US"/>
        </w:rPr>
      </w:pPr>
      <w:r w:rsidRPr="008B4CFB">
        <w:rPr>
          <w:rFonts w:cs="Calibri"/>
          <w:lang w:bidi="en-US"/>
        </w:rPr>
        <w:t>Definir las entidades y mientras se generan se analizan las relaciones</w:t>
      </w:r>
    </w:p>
    <w:p w14:paraId="737DF4A8" w14:textId="77777777" w:rsidR="00A13B17" w:rsidRPr="008B4CFB" w:rsidRDefault="00A13B17" w:rsidP="00A13B17">
      <w:pPr>
        <w:pStyle w:val="Prrafodelista1"/>
        <w:spacing w:after="0" w:line="240" w:lineRule="auto"/>
        <w:ind w:left="360"/>
        <w:jc w:val="both"/>
        <w:rPr>
          <w:rFonts w:cs="Calibri"/>
          <w:lang w:bidi="en-US"/>
        </w:rPr>
      </w:pPr>
    </w:p>
    <w:p w14:paraId="421FD834" w14:textId="77777777" w:rsidR="00A13B17" w:rsidRPr="008B4CFB" w:rsidRDefault="00A13B17" w:rsidP="00A13B17">
      <w:pPr>
        <w:pStyle w:val="Prrafodelista1"/>
        <w:numPr>
          <w:ilvl w:val="0"/>
          <w:numId w:val="2"/>
        </w:numPr>
        <w:spacing w:after="0" w:line="240" w:lineRule="auto"/>
        <w:jc w:val="both"/>
        <w:rPr>
          <w:rFonts w:cs="Calibri"/>
          <w:lang w:bidi="en-US"/>
        </w:rPr>
      </w:pPr>
      <w:r w:rsidRPr="008B4CFB">
        <w:rPr>
          <w:rFonts w:cs="Calibri"/>
          <w:lang w:bidi="en-US"/>
        </w:rPr>
        <w:t>Al crear las relaciones:</w:t>
      </w:r>
    </w:p>
    <w:p w14:paraId="5AB61071" w14:textId="77777777" w:rsidR="00A13B17" w:rsidRPr="008B4CFB" w:rsidRDefault="00A13B17" w:rsidP="00A13B17">
      <w:pPr>
        <w:pStyle w:val="Prrafodelista1"/>
        <w:numPr>
          <w:ilvl w:val="1"/>
          <w:numId w:val="2"/>
        </w:numPr>
        <w:spacing w:after="0" w:line="240" w:lineRule="auto"/>
        <w:jc w:val="both"/>
        <w:rPr>
          <w:rFonts w:cs="Calibri"/>
        </w:rPr>
      </w:pPr>
      <w:r w:rsidRPr="008B4CFB">
        <w:rPr>
          <w:rFonts w:cs="Calibri"/>
        </w:rPr>
        <w:t xml:space="preserve">La herramienta define la </w:t>
      </w:r>
      <w:proofErr w:type="spellStart"/>
      <w:r w:rsidRPr="008B4CFB">
        <w:rPr>
          <w:rFonts w:cs="Calibri"/>
        </w:rPr>
        <w:t>cardinalidad</w:t>
      </w:r>
      <w:proofErr w:type="spellEnd"/>
      <w:r w:rsidRPr="008B4CFB">
        <w:rPr>
          <w:rFonts w:cs="Calibri"/>
        </w:rPr>
        <w:t xml:space="preserve"> por lo que no hay que pensar en eso</w:t>
      </w:r>
    </w:p>
    <w:p w14:paraId="15A198D1" w14:textId="77777777" w:rsidR="00A13B17" w:rsidRPr="008B4CFB" w:rsidRDefault="00A13B17" w:rsidP="00A13B17">
      <w:pPr>
        <w:pStyle w:val="Prrafodelista1"/>
        <w:numPr>
          <w:ilvl w:val="1"/>
          <w:numId w:val="2"/>
        </w:numPr>
        <w:spacing w:after="0" w:line="240" w:lineRule="auto"/>
        <w:jc w:val="both"/>
        <w:rPr>
          <w:rFonts w:cs="Calibri"/>
        </w:rPr>
      </w:pPr>
      <w:r w:rsidRPr="008B4CFB">
        <w:rPr>
          <w:rFonts w:cs="Calibri"/>
        </w:rPr>
        <w:t>No se pueden crear relaciones de 1:1</w:t>
      </w:r>
    </w:p>
    <w:p w14:paraId="737054A0" w14:textId="77777777" w:rsidR="00A13B17" w:rsidRPr="008B4CFB" w:rsidRDefault="00A13B17" w:rsidP="00A13B17">
      <w:pPr>
        <w:pStyle w:val="Prrafodelista1"/>
        <w:numPr>
          <w:ilvl w:val="1"/>
          <w:numId w:val="2"/>
        </w:numPr>
        <w:spacing w:after="0" w:line="240" w:lineRule="auto"/>
        <w:jc w:val="both"/>
        <w:rPr>
          <w:rFonts w:cs="Calibri"/>
        </w:rPr>
      </w:pPr>
      <w:r w:rsidRPr="008B4CFB">
        <w:rPr>
          <w:rFonts w:cs="Calibri"/>
        </w:rPr>
        <w:t xml:space="preserve">Deben estar todas las entidades definidas y tener conocimiento de la </w:t>
      </w:r>
      <w:proofErr w:type="spellStart"/>
      <w:r w:rsidRPr="008B4CFB">
        <w:rPr>
          <w:rFonts w:cs="Calibri"/>
        </w:rPr>
        <w:t>cardinalidad</w:t>
      </w:r>
      <w:proofErr w:type="spellEnd"/>
      <w:r w:rsidRPr="008B4CFB">
        <w:rPr>
          <w:rFonts w:cs="Calibri"/>
        </w:rPr>
        <w:t xml:space="preserve"> de la relación</w:t>
      </w:r>
    </w:p>
    <w:p w14:paraId="376B8200" w14:textId="77777777" w:rsidR="00A13B17" w:rsidRPr="008B4CFB" w:rsidRDefault="00A13B17" w:rsidP="00A13B17">
      <w:pPr>
        <w:pStyle w:val="Prrafodelista1"/>
        <w:numPr>
          <w:ilvl w:val="1"/>
          <w:numId w:val="2"/>
        </w:numPr>
        <w:spacing w:after="0" w:line="240" w:lineRule="auto"/>
        <w:jc w:val="both"/>
        <w:rPr>
          <w:rFonts w:cs="Calibri"/>
        </w:rPr>
      </w:pPr>
      <w:r w:rsidRPr="008B4CFB">
        <w:rPr>
          <w:rFonts w:cs="Calibri"/>
        </w:rPr>
        <w:t>No es necesario definir los identificadores únicos porque no se requieren en el modelo</w:t>
      </w:r>
    </w:p>
    <w:p w14:paraId="326707DA" w14:textId="77777777" w:rsidR="00A13B17" w:rsidRPr="008B4CFB" w:rsidRDefault="00A13B17" w:rsidP="00A13B17">
      <w:pPr>
        <w:pStyle w:val="Prrafodelista1"/>
        <w:spacing w:after="0" w:line="240" w:lineRule="auto"/>
        <w:ind w:left="1440"/>
        <w:jc w:val="both"/>
        <w:rPr>
          <w:rFonts w:cs="Calibri"/>
        </w:rPr>
      </w:pPr>
    </w:p>
    <w:p w14:paraId="35A50578" w14:textId="77777777" w:rsidR="00A13B17" w:rsidRPr="008B4CFB" w:rsidRDefault="00A13B17" w:rsidP="00A13B17">
      <w:pPr>
        <w:pStyle w:val="Prrafodelista1"/>
        <w:numPr>
          <w:ilvl w:val="0"/>
          <w:numId w:val="2"/>
        </w:numPr>
        <w:spacing w:after="0" w:line="240" w:lineRule="auto"/>
        <w:jc w:val="both"/>
        <w:rPr>
          <w:rFonts w:cs="Calibri"/>
        </w:rPr>
      </w:pPr>
      <w:r w:rsidRPr="008B4CFB">
        <w:rPr>
          <w:rFonts w:cs="Calibri"/>
          <w:lang w:bidi="en-US"/>
        </w:rPr>
        <w:t>Al crear las entidades:</w:t>
      </w:r>
    </w:p>
    <w:p w14:paraId="16CFAD2E" w14:textId="77777777" w:rsidR="00A13B17" w:rsidRPr="008B4CFB" w:rsidRDefault="00A13B17" w:rsidP="00A13B17">
      <w:pPr>
        <w:pStyle w:val="Prrafodelista1"/>
        <w:numPr>
          <w:ilvl w:val="1"/>
          <w:numId w:val="2"/>
        </w:numPr>
        <w:spacing w:after="0" w:line="240" w:lineRule="auto"/>
        <w:jc w:val="both"/>
        <w:rPr>
          <w:rFonts w:cs="Calibri"/>
          <w:lang w:bidi="en-US"/>
        </w:rPr>
      </w:pPr>
      <w:r w:rsidRPr="008B4CFB">
        <w:rPr>
          <w:rFonts w:cs="Calibri"/>
          <w:lang w:bidi="en-US"/>
        </w:rPr>
        <w:t>Podemos definir un nombre cualquiera ya que la herramienta lo permite, pero siempre es conveniente definir un nombre representativo</w:t>
      </w:r>
    </w:p>
    <w:p w14:paraId="3833765C" w14:textId="77777777" w:rsidR="00A13B17" w:rsidRPr="008B4CFB" w:rsidRDefault="00A13B17" w:rsidP="00A13B17">
      <w:pPr>
        <w:pStyle w:val="Prrafodelista1"/>
        <w:numPr>
          <w:ilvl w:val="1"/>
          <w:numId w:val="2"/>
        </w:numPr>
        <w:spacing w:after="0" w:line="240" w:lineRule="auto"/>
        <w:jc w:val="both"/>
        <w:rPr>
          <w:rFonts w:cs="Calibri"/>
          <w:lang w:bidi="en-US"/>
        </w:rPr>
      </w:pPr>
      <w:r w:rsidRPr="008B4CFB">
        <w:rPr>
          <w:rFonts w:cs="Calibri"/>
          <w:lang w:bidi="en-US"/>
        </w:rPr>
        <w:t>La herramienta corrige las faltas de ortografía</w:t>
      </w:r>
    </w:p>
    <w:p w14:paraId="29506730" w14:textId="77777777" w:rsidR="00A13B17" w:rsidRPr="008B4CFB" w:rsidRDefault="00A13B17" w:rsidP="00A13B17">
      <w:pPr>
        <w:pStyle w:val="Prrafodelista1"/>
        <w:numPr>
          <w:ilvl w:val="1"/>
          <w:numId w:val="2"/>
        </w:numPr>
        <w:spacing w:after="0" w:line="240" w:lineRule="auto"/>
        <w:jc w:val="both"/>
        <w:rPr>
          <w:rFonts w:cs="Calibri"/>
          <w:lang w:bidi="en-US"/>
        </w:rPr>
      </w:pPr>
      <w:r w:rsidRPr="008B4CFB">
        <w:rPr>
          <w:rFonts w:cs="Calibri"/>
          <w:lang w:bidi="en-US"/>
        </w:rPr>
        <w:t>La herramienta define automáticamente el o los identificadores únicos</w:t>
      </w:r>
    </w:p>
    <w:p w14:paraId="0C936605" w14:textId="77777777" w:rsidR="00A13B17" w:rsidRPr="008B4CFB" w:rsidRDefault="00A13B17" w:rsidP="00A13B17">
      <w:pPr>
        <w:pStyle w:val="Prrafodelista1"/>
        <w:numPr>
          <w:ilvl w:val="1"/>
          <w:numId w:val="2"/>
        </w:numPr>
        <w:spacing w:after="0" w:line="240" w:lineRule="auto"/>
        <w:jc w:val="both"/>
        <w:rPr>
          <w:rFonts w:cs="Calibri"/>
          <w:lang w:bidi="en-US"/>
        </w:rPr>
      </w:pPr>
      <w:r w:rsidRPr="008B4CFB">
        <w:rPr>
          <w:rFonts w:cs="Calibri"/>
          <w:lang w:bidi="en-US"/>
        </w:rPr>
        <w:t>Necesitamos saber la cantidad de ocurrencias porque es un dato obligatorio al crear la entidad</w:t>
      </w:r>
    </w:p>
    <w:p w14:paraId="0DBD8F88" w14:textId="77777777" w:rsidR="00A13B17" w:rsidRPr="008B4CFB" w:rsidRDefault="00A13B17" w:rsidP="00A13B17">
      <w:pPr>
        <w:pStyle w:val="Prrafodelista1"/>
        <w:spacing w:after="0" w:line="240" w:lineRule="auto"/>
        <w:ind w:left="1440"/>
        <w:jc w:val="both"/>
        <w:rPr>
          <w:rFonts w:cs="Calibri"/>
          <w:lang w:bidi="en-US"/>
        </w:rPr>
      </w:pPr>
    </w:p>
    <w:p w14:paraId="3C381359" w14:textId="77777777" w:rsidR="00A13B17" w:rsidRPr="008B4CFB" w:rsidRDefault="00A13B17" w:rsidP="00A13B17">
      <w:pPr>
        <w:pStyle w:val="Prrafodelista1"/>
        <w:numPr>
          <w:ilvl w:val="0"/>
          <w:numId w:val="2"/>
        </w:numPr>
        <w:spacing w:after="0" w:line="240" w:lineRule="auto"/>
        <w:jc w:val="both"/>
        <w:rPr>
          <w:rFonts w:cs="Calibri"/>
          <w:lang w:bidi="en-US"/>
        </w:rPr>
      </w:pPr>
      <w:r w:rsidRPr="008B4CFB">
        <w:rPr>
          <w:rFonts w:cs="Calibri"/>
          <w:lang w:bidi="en-US"/>
        </w:rPr>
        <w:t>Al crear un arco:</w:t>
      </w:r>
    </w:p>
    <w:p w14:paraId="4E4B06FC" w14:textId="77777777" w:rsidR="00A13B17" w:rsidRPr="008B4CFB" w:rsidRDefault="00A13B17" w:rsidP="00A13B17">
      <w:pPr>
        <w:pStyle w:val="Prrafodelista1"/>
        <w:numPr>
          <w:ilvl w:val="1"/>
          <w:numId w:val="2"/>
        </w:numPr>
        <w:spacing w:after="0" w:line="240" w:lineRule="auto"/>
        <w:jc w:val="both"/>
        <w:rPr>
          <w:rFonts w:cs="Calibri"/>
          <w:lang w:bidi="en-US"/>
        </w:rPr>
      </w:pPr>
      <w:r w:rsidRPr="008B4CFB">
        <w:rPr>
          <w:rFonts w:cs="Calibri"/>
          <w:lang w:bidi="en-US"/>
        </w:rPr>
        <w:t>No es necesario tener las relaciones creadas</w:t>
      </w:r>
    </w:p>
    <w:p w14:paraId="2F57E098" w14:textId="77777777" w:rsidR="00A13B17" w:rsidRPr="008B4CFB" w:rsidRDefault="00A13B17" w:rsidP="00A13B17">
      <w:pPr>
        <w:pStyle w:val="Prrafodelista1"/>
        <w:numPr>
          <w:ilvl w:val="1"/>
          <w:numId w:val="2"/>
        </w:numPr>
        <w:spacing w:after="0" w:line="240" w:lineRule="auto"/>
        <w:jc w:val="both"/>
        <w:rPr>
          <w:rFonts w:cs="Calibri"/>
          <w:lang w:bidi="en-US"/>
        </w:rPr>
      </w:pPr>
      <w:r w:rsidRPr="008B4CFB">
        <w:rPr>
          <w:rFonts w:cs="Calibri"/>
          <w:lang w:bidi="en-US"/>
        </w:rPr>
        <w:t>El sistema genera sólo los arcos</w:t>
      </w:r>
    </w:p>
    <w:p w14:paraId="594FE209" w14:textId="77777777" w:rsidR="00A13B17" w:rsidRPr="008B4CFB" w:rsidRDefault="00A13B17" w:rsidP="00A13B17">
      <w:pPr>
        <w:pStyle w:val="Prrafodelista1"/>
        <w:numPr>
          <w:ilvl w:val="1"/>
          <w:numId w:val="2"/>
        </w:numPr>
        <w:spacing w:after="0" w:line="240" w:lineRule="auto"/>
        <w:jc w:val="both"/>
        <w:rPr>
          <w:rFonts w:cs="Calibri"/>
          <w:lang w:bidi="en-US"/>
        </w:rPr>
      </w:pPr>
      <w:r w:rsidRPr="008B4CFB">
        <w:rPr>
          <w:rFonts w:cs="Calibri"/>
          <w:lang w:bidi="en-US"/>
        </w:rPr>
        <w:t>Hay que seleccionar las relaciones y la entidad para que la opción de creación se habilite</w:t>
      </w:r>
    </w:p>
    <w:p w14:paraId="6F3298DF" w14:textId="031F9C8D" w:rsidR="00A13B17" w:rsidRPr="008B4CFB" w:rsidRDefault="00A13B17" w:rsidP="00A13B17">
      <w:pPr>
        <w:rPr>
          <w:rFonts w:ascii="Calibri" w:hAnsi="Calibri" w:cs="Calibri"/>
          <w:lang w:val="es-CL" w:bidi="en-US"/>
        </w:rPr>
      </w:pPr>
    </w:p>
    <w:p w14:paraId="1DFC985D" w14:textId="77777777" w:rsidR="00A13B17" w:rsidRPr="008B4CFB" w:rsidRDefault="00A13B17" w:rsidP="00A13B17">
      <w:pPr>
        <w:pStyle w:val="Prrafodelista1"/>
        <w:numPr>
          <w:ilvl w:val="0"/>
          <w:numId w:val="2"/>
        </w:numPr>
        <w:spacing w:after="0" w:line="240" w:lineRule="auto"/>
        <w:jc w:val="both"/>
        <w:rPr>
          <w:rFonts w:cs="Calibri"/>
        </w:rPr>
      </w:pPr>
      <w:r w:rsidRPr="008B4CFB">
        <w:rPr>
          <w:rFonts w:cs="Calibri"/>
        </w:rPr>
        <w:t>Esta herramienta permite:</w:t>
      </w:r>
    </w:p>
    <w:p w14:paraId="7E6DE765" w14:textId="77777777" w:rsidR="00A13B17" w:rsidRPr="008B4CFB" w:rsidRDefault="00A13B17" w:rsidP="00A13B17">
      <w:pPr>
        <w:pStyle w:val="Prrafodelista1"/>
        <w:numPr>
          <w:ilvl w:val="1"/>
          <w:numId w:val="2"/>
        </w:numPr>
        <w:spacing w:after="0" w:line="240" w:lineRule="auto"/>
        <w:jc w:val="both"/>
        <w:rPr>
          <w:rFonts w:cs="Calibri"/>
        </w:rPr>
      </w:pPr>
      <w:r w:rsidRPr="008B4CFB">
        <w:rPr>
          <w:rFonts w:cs="Calibri"/>
        </w:rPr>
        <w:t>Generar el modelo conceptual a partir del ingreso de los requerimientos</w:t>
      </w:r>
    </w:p>
    <w:p w14:paraId="5953160F" w14:textId="77777777" w:rsidR="00A13B17" w:rsidRPr="008B4CFB" w:rsidRDefault="00A13B17" w:rsidP="00A13B17">
      <w:pPr>
        <w:pStyle w:val="Prrafodelista1"/>
        <w:numPr>
          <w:ilvl w:val="1"/>
          <w:numId w:val="2"/>
        </w:numPr>
        <w:spacing w:after="0" w:line="240" w:lineRule="auto"/>
        <w:jc w:val="both"/>
        <w:rPr>
          <w:rFonts w:cs="Calibri"/>
        </w:rPr>
      </w:pPr>
      <w:r w:rsidRPr="008B4CFB">
        <w:rPr>
          <w:rFonts w:cs="Calibri"/>
        </w:rPr>
        <w:t>Corregir los errores del modelo conceptual</w:t>
      </w:r>
    </w:p>
    <w:p w14:paraId="63822DC4" w14:textId="77777777" w:rsidR="00A13B17" w:rsidRPr="008B4CFB" w:rsidRDefault="00A13B17" w:rsidP="00A13B17">
      <w:pPr>
        <w:pStyle w:val="Prrafodelista1"/>
        <w:numPr>
          <w:ilvl w:val="1"/>
          <w:numId w:val="2"/>
        </w:numPr>
        <w:spacing w:after="0" w:line="240" w:lineRule="auto"/>
        <w:jc w:val="both"/>
        <w:rPr>
          <w:rFonts w:cs="Calibri"/>
        </w:rPr>
      </w:pPr>
      <w:r w:rsidRPr="008B4CFB">
        <w:rPr>
          <w:rFonts w:cs="Calibri"/>
        </w:rPr>
        <w:t>Definir el modelo conceptual (lógico) con sus entidades, atributos y relaciones</w:t>
      </w:r>
    </w:p>
    <w:p w14:paraId="14229CC3" w14:textId="77777777" w:rsidR="00A13B17" w:rsidRPr="008B4CFB" w:rsidRDefault="00A13B17" w:rsidP="00A13B17">
      <w:pPr>
        <w:pStyle w:val="Prrafodelista1"/>
        <w:numPr>
          <w:ilvl w:val="1"/>
          <w:numId w:val="2"/>
        </w:numPr>
        <w:spacing w:after="0" w:line="240" w:lineRule="auto"/>
        <w:jc w:val="both"/>
        <w:rPr>
          <w:rFonts w:cs="Calibri"/>
        </w:rPr>
      </w:pPr>
      <w:r w:rsidRPr="008B4CFB">
        <w:rPr>
          <w:rFonts w:cs="Calibri"/>
        </w:rPr>
        <w:t>Diseñar la solución a partir de las entidades</w:t>
      </w:r>
    </w:p>
    <w:p w14:paraId="0EE48F2D" w14:textId="77777777" w:rsidR="00A13B17" w:rsidRPr="008B4CFB" w:rsidRDefault="00A13B17" w:rsidP="00A13B17">
      <w:pPr>
        <w:rPr>
          <w:rFonts w:ascii="Calibri" w:hAnsi="Calibri" w:cs="Calibri"/>
          <w:sz w:val="22"/>
          <w:szCs w:val="22"/>
          <w:lang w:val="es-CL"/>
        </w:rPr>
      </w:pPr>
    </w:p>
    <w:p w14:paraId="71557CDF" w14:textId="77777777" w:rsidR="00A13B17" w:rsidRPr="008B4CFB" w:rsidRDefault="00A13B17" w:rsidP="00A13B17">
      <w:pPr>
        <w:pStyle w:val="Prrafodelista1"/>
        <w:numPr>
          <w:ilvl w:val="0"/>
          <w:numId w:val="2"/>
        </w:numPr>
        <w:spacing w:after="0" w:line="240" w:lineRule="auto"/>
        <w:jc w:val="both"/>
        <w:rPr>
          <w:rFonts w:cs="Calibri"/>
          <w:lang w:bidi="en-US"/>
        </w:rPr>
      </w:pPr>
      <w:r w:rsidRPr="008B4CFB">
        <w:rPr>
          <w:rFonts w:cs="Calibri"/>
          <w:lang w:bidi="en-US"/>
        </w:rPr>
        <w:t>Antes de crear el modelo lógico, debemos considerar:</w:t>
      </w:r>
    </w:p>
    <w:p w14:paraId="77A47ACF" w14:textId="77777777" w:rsidR="00A13B17" w:rsidRPr="008B4CFB" w:rsidRDefault="00A13B17" w:rsidP="00A13B17">
      <w:pPr>
        <w:pStyle w:val="Prrafodelista1"/>
        <w:numPr>
          <w:ilvl w:val="1"/>
          <w:numId w:val="2"/>
        </w:numPr>
        <w:spacing w:after="0" w:line="240" w:lineRule="auto"/>
        <w:jc w:val="both"/>
        <w:rPr>
          <w:rFonts w:cs="Calibri"/>
          <w:lang w:bidi="en-US"/>
        </w:rPr>
      </w:pPr>
      <w:r w:rsidRPr="008B4CFB">
        <w:rPr>
          <w:rFonts w:cs="Calibri"/>
          <w:lang w:bidi="en-US"/>
        </w:rPr>
        <w:t>Haber analizado con anterioridad los requerimientos y tener un borrador del modelo.</w:t>
      </w:r>
    </w:p>
    <w:p w14:paraId="7C084484" w14:textId="77777777" w:rsidR="00A13B17" w:rsidRPr="008B4CFB" w:rsidRDefault="00A13B17" w:rsidP="00A13B17">
      <w:pPr>
        <w:pStyle w:val="Prrafodelista1"/>
        <w:numPr>
          <w:ilvl w:val="1"/>
          <w:numId w:val="2"/>
        </w:numPr>
        <w:spacing w:after="0" w:line="240" w:lineRule="auto"/>
        <w:jc w:val="both"/>
        <w:rPr>
          <w:rFonts w:cs="Calibri"/>
          <w:lang w:bidi="en-US"/>
        </w:rPr>
      </w:pPr>
      <w:r w:rsidRPr="008B4CFB">
        <w:rPr>
          <w:rFonts w:cs="Calibri"/>
          <w:lang w:bidi="en-US"/>
        </w:rPr>
        <w:t>Tener definida la cantidad de datos que necesitamos en el modelo.</w:t>
      </w:r>
    </w:p>
    <w:p w14:paraId="64397CC1" w14:textId="77777777" w:rsidR="00A13B17" w:rsidRPr="008B4CFB" w:rsidRDefault="00A13B17" w:rsidP="00A13B17">
      <w:pPr>
        <w:pStyle w:val="Prrafodelista1"/>
        <w:numPr>
          <w:ilvl w:val="1"/>
          <w:numId w:val="2"/>
        </w:numPr>
        <w:spacing w:after="0" w:line="240" w:lineRule="auto"/>
        <w:jc w:val="both"/>
        <w:rPr>
          <w:rFonts w:cs="Calibri"/>
          <w:lang w:bidi="en-US"/>
        </w:rPr>
      </w:pPr>
      <w:r w:rsidRPr="008B4CFB">
        <w:rPr>
          <w:rFonts w:cs="Calibri"/>
          <w:lang w:bidi="en-US"/>
        </w:rPr>
        <w:t>Contar con todos los atributos requeridos porque no se pueden hacer correcciones en etapas posteriores</w:t>
      </w:r>
    </w:p>
    <w:p w14:paraId="0C73DB3F" w14:textId="77777777" w:rsidR="00A13B17" w:rsidRPr="008B4CFB" w:rsidRDefault="00A13B17" w:rsidP="00A13B17">
      <w:pPr>
        <w:pStyle w:val="Prrafodelista1"/>
        <w:numPr>
          <w:ilvl w:val="1"/>
          <w:numId w:val="2"/>
        </w:numPr>
        <w:spacing w:after="0" w:line="240" w:lineRule="auto"/>
        <w:jc w:val="both"/>
        <w:rPr>
          <w:rFonts w:cs="Calibri"/>
          <w:lang w:bidi="en-US"/>
        </w:rPr>
      </w:pPr>
      <w:r w:rsidRPr="008B4CFB">
        <w:rPr>
          <w:rFonts w:cs="Calibri"/>
          <w:lang w:bidi="en-US"/>
        </w:rPr>
        <w:t>Definir las entidades y mientras se generan se analizan las relaciones</w:t>
      </w:r>
    </w:p>
    <w:p w14:paraId="53AEBF46" w14:textId="77777777" w:rsidR="00A13B17" w:rsidRPr="008B4CFB" w:rsidRDefault="00A13B17" w:rsidP="00A13B17">
      <w:pPr>
        <w:pStyle w:val="Prrafodelista1"/>
        <w:spacing w:after="0" w:line="240" w:lineRule="auto"/>
        <w:ind w:left="360"/>
        <w:jc w:val="both"/>
        <w:rPr>
          <w:rFonts w:cs="Calibri"/>
          <w:lang w:bidi="en-US"/>
        </w:rPr>
      </w:pPr>
    </w:p>
    <w:p w14:paraId="33F9D458" w14:textId="77777777" w:rsidR="00A13B17" w:rsidRPr="008B4CFB" w:rsidRDefault="00A13B17" w:rsidP="00A13B17">
      <w:pPr>
        <w:pStyle w:val="Prrafodelista1"/>
        <w:numPr>
          <w:ilvl w:val="0"/>
          <w:numId w:val="2"/>
        </w:numPr>
        <w:spacing w:after="0" w:line="240" w:lineRule="auto"/>
        <w:jc w:val="both"/>
        <w:rPr>
          <w:rFonts w:cs="Calibri"/>
          <w:lang w:bidi="en-US"/>
        </w:rPr>
      </w:pPr>
      <w:r w:rsidRPr="008B4CFB">
        <w:rPr>
          <w:rFonts w:cs="Calibri"/>
          <w:lang w:bidi="en-US"/>
        </w:rPr>
        <w:t>Al crear las relaciones:</w:t>
      </w:r>
    </w:p>
    <w:p w14:paraId="125411B5" w14:textId="77777777" w:rsidR="00A13B17" w:rsidRPr="008B4CFB" w:rsidRDefault="00A13B17" w:rsidP="00A13B17">
      <w:pPr>
        <w:pStyle w:val="Prrafodelista1"/>
        <w:numPr>
          <w:ilvl w:val="1"/>
          <w:numId w:val="2"/>
        </w:numPr>
        <w:spacing w:after="0" w:line="240" w:lineRule="auto"/>
        <w:jc w:val="both"/>
        <w:rPr>
          <w:rFonts w:cs="Calibri"/>
        </w:rPr>
      </w:pPr>
      <w:r w:rsidRPr="008B4CFB">
        <w:rPr>
          <w:rFonts w:cs="Calibri"/>
        </w:rPr>
        <w:t xml:space="preserve">La herramienta define la </w:t>
      </w:r>
      <w:proofErr w:type="spellStart"/>
      <w:r w:rsidRPr="008B4CFB">
        <w:rPr>
          <w:rFonts w:cs="Calibri"/>
        </w:rPr>
        <w:t>cardinalidad</w:t>
      </w:r>
      <w:proofErr w:type="spellEnd"/>
      <w:r w:rsidRPr="008B4CFB">
        <w:rPr>
          <w:rFonts w:cs="Calibri"/>
        </w:rPr>
        <w:t xml:space="preserve"> por lo que no hay que pensar en eso</w:t>
      </w:r>
    </w:p>
    <w:p w14:paraId="3E380926" w14:textId="77777777" w:rsidR="00A13B17" w:rsidRPr="008B4CFB" w:rsidRDefault="00A13B17" w:rsidP="00A13B17">
      <w:pPr>
        <w:pStyle w:val="Prrafodelista1"/>
        <w:numPr>
          <w:ilvl w:val="1"/>
          <w:numId w:val="2"/>
        </w:numPr>
        <w:spacing w:after="0" w:line="240" w:lineRule="auto"/>
        <w:jc w:val="both"/>
        <w:rPr>
          <w:rFonts w:cs="Calibri"/>
        </w:rPr>
      </w:pPr>
      <w:r w:rsidRPr="008B4CFB">
        <w:rPr>
          <w:rFonts w:cs="Calibri"/>
        </w:rPr>
        <w:t>No se pueden crear relaciones de 1:1</w:t>
      </w:r>
    </w:p>
    <w:p w14:paraId="06C3B9B8" w14:textId="77777777" w:rsidR="00A13B17" w:rsidRPr="008B4CFB" w:rsidRDefault="00A13B17" w:rsidP="00A13B17">
      <w:pPr>
        <w:pStyle w:val="Prrafodelista1"/>
        <w:numPr>
          <w:ilvl w:val="1"/>
          <w:numId w:val="2"/>
        </w:numPr>
        <w:spacing w:after="0" w:line="240" w:lineRule="auto"/>
        <w:jc w:val="both"/>
        <w:rPr>
          <w:rFonts w:cs="Calibri"/>
        </w:rPr>
      </w:pPr>
      <w:r w:rsidRPr="008B4CFB">
        <w:rPr>
          <w:rFonts w:cs="Calibri"/>
        </w:rPr>
        <w:t xml:space="preserve">Deben estar todas las entidades definidas y tener conocimiento de la </w:t>
      </w:r>
      <w:proofErr w:type="spellStart"/>
      <w:r w:rsidRPr="008B4CFB">
        <w:rPr>
          <w:rFonts w:cs="Calibri"/>
        </w:rPr>
        <w:t>cardinalidad</w:t>
      </w:r>
      <w:proofErr w:type="spellEnd"/>
      <w:r w:rsidRPr="008B4CFB">
        <w:rPr>
          <w:rFonts w:cs="Calibri"/>
        </w:rPr>
        <w:t xml:space="preserve"> de la relación</w:t>
      </w:r>
    </w:p>
    <w:p w14:paraId="1DB88330" w14:textId="696AD4F1" w:rsidR="00A13B17" w:rsidRPr="008B4CFB" w:rsidRDefault="00A13B17" w:rsidP="00A13B17">
      <w:pPr>
        <w:pStyle w:val="Prrafodelista1"/>
        <w:numPr>
          <w:ilvl w:val="1"/>
          <w:numId w:val="2"/>
        </w:numPr>
        <w:spacing w:after="0" w:line="240" w:lineRule="auto"/>
        <w:jc w:val="both"/>
        <w:rPr>
          <w:rFonts w:cs="Calibri"/>
        </w:rPr>
      </w:pPr>
      <w:r w:rsidRPr="008B4CFB">
        <w:rPr>
          <w:rFonts w:cs="Calibri"/>
        </w:rPr>
        <w:t>No es necesario definir los identificadores únicos porque no se requieren en el modelo</w:t>
      </w:r>
    </w:p>
    <w:p w14:paraId="42780DAC" w14:textId="77777777" w:rsidR="00A13B17" w:rsidRPr="008B4CFB" w:rsidRDefault="00A13B17" w:rsidP="00A13B17">
      <w:pPr>
        <w:pStyle w:val="Prrafodelista1"/>
        <w:spacing w:after="0" w:line="240" w:lineRule="auto"/>
        <w:jc w:val="both"/>
        <w:rPr>
          <w:rFonts w:cs="Calibri"/>
        </w:rPr>
      </w:pPr>
    </w:p>
    <w:p w14:paraId="5C268378" w14:textId="77777777" w:rsidR="00A13B17" w:rsidRPr="008B4CFB" w:rsidRDefault="00A13B17" w:rsidP="00A13B17">
      <w:pPr>
        <w:pStyle w:val="Prrafodelista1"/>
        <w:numPr>
          <w:ilvl w:val="0"/>
          <w:numId w:val="2"/>
        </w:numPr>
        <w:spacing w:after="0" w:line="240" w:lineRule="auto"/>
        <w:jc w:val="both"/>
        <w:rPr>
          <w:rFonts w:cs="Calibri"/>
        </w:rPr>
      </w:pPr>
      <w:r w:rsidRPr="008B4CFB">
        <w:rPr>
          <w:rFonts w:cs="Calibri"/>
          <w:lang w:bidi="en-US"/>
        </w:rPr>
        <w:t>Al crear las entidades:</w:t>
      </w:r>
    </w:p>
    <w:p w14:paraId="4C8E860F" w14:textId="77777777" w:rsidR="00A13B17" w:rsidRPr="008B4CFB" w:rsidRDefault="00A13B17" w:rsidP="00A13B17">
      <w:pPr>
        <w:pStyle w:val="Prrafodelista1"/>
        <w:numPr>
          <w:ilvl w:val="1"/>
          <w:numId w:val="2"/>
        </w:numPr>
        <w:spacing w:after="0" w:line="240" w:lineRule="auto"/>
        <w:jc w:val="both"/>
        <w:rPr>
          <w:rFonts w:cs="Calibri"/>
          <w:lang w:bidi="en-US"/>
        </w:rPr>
      </w:pPr>
      <w:r w:rsidRPr="008B4CFB">
        <w:rPr>
          <w:rFonts w:cs="Calibri"/>
          <w:lang w:bidi="en-US"/>
        </w:rPr>
        <w:t>Podemos definir un nombre cualquiera ya que la herramienta lo permite, pero siempre es conveniente definir un nombre representativo</w:t>
      </w:r>
    </w:p>
    <w:p w14:paraId="12B9C3C5" w14:textId="77777777" w:rsidR="00A13B17" w:rsidRPr="008B4CFB" w:rsidRDefault="00A13B17" w:rsidP="00A13B17">
      <w:pPr>
        <w:pStyle w:val="Prrafodelista1"/>
        <w:numPr>
          <w:ilvl w:val="1"/>
          <w:numId w:val="2"/>
        </w:numPr>
        <w:spacing w:after="0" w:line="240" w:lineRule="auto"/>
        <w:jc w:val="both"/>
        <w:rPr>
          <w:rFonts w:cs="Calibri"/>
          <w:lang w:bidi="en-US"/>
        </w:rPr>
      </w:pPr>
      <w:r w:rsidRPr="008B4CFB">
        <w:rPr>
          <w:rFonts w:cs="Calibri"/>
          <w:lang w:bidi="en-US"/>
        </w:rPr>
        <w:t>La herramienta corrige las faltas de ortografía</w:t>
      </w:r>
    </w:p>
    <w:p w14:paraId="7B9819A1" w14:textId="77777777" w:rsidR="00A13B17" w:rsidRPr="008B4CFB" w:rsidRDefault="00A13B17" w:rsidP="00A13B17">
      <w:pPr>
        <w:pStyle w:val="Prrafodelista1"/>
        <w:numPr>
          <w:ilvl w:val="1"/>
          <w:numId w:val="2"/>
        </w:numPr>
        <w:spacing w:after="0" w:line="240" w:lineRule="auto"/>
        <w:jc w:val="both"/>
        <w:rPr>
          <w:rFonts w:cs="Calibri"/>
          <w:lang w:bidi="en-US"/>
        </w:rPr>
      </w:pPr>
      <w:r w:rsidRPr="008B4CFB">
        <w:rPr>
          <w:rFonts w:cs="Calibri"/>
          <w:lang w:bidi="en-US"/>
        </w:rPr>
        <w:t>La herramienta define automáticamente el o los identificadores únicos</w:t>
      </w:r>
    </w:p>
    <w:p w14:paraId="151C371E" w14:textId="305AF8E9" w:rsidR="00A13B17" w:rsidRPr="008B4CFB" w:rsidRDefault="00A13B17" w:rsidP="00A13B17">
      <w:pPr>
        <w:pStyle w:val="Prrafodelista1"/>
        <w:numPr>
          <w:ilvl w:val="1"/>
          <w:numId w:val="2"/>
        </w:numPr>
        <w:spacing w:after="0" w:line="240" w:lineRule="auto"/>
        <w:jc w:val="both"/>
        <w:rPr>
          <w:rFonts w:cs="Calibri"/>
          <w:lang w:bidi="en-US"/>
        </w:rPr>
      </w:pPr>
      <w:r w:rsidRPr="008B4CFB">
        <w:rPr>
          <w:rFonts w:cs="Calibri"/>
          <w:lang w:bidi="en-US"/>
        </w:rPr>
        <w:lastRenderedPageBreak/>
        <w:t>Necesitamos saber la cantidad de ocurrencias porque es un dato obligatorio al crear la entidad</w:t>
      </w:r>
    </w:p>
    <w:p w14:paraId="2D0BD717" w14:textId="42C7528A" w:rsidR="00A13B17" w:rsidRPr="008B4CFB" w:rsidRDefault="00A13B17" w:rsidP="00A13B17">
      <w:pPr>
        <w:pStyle w:val="Prrafodelista1"/>
        <w:spacing w:after="0" w:line="240" w:lineRule="auto"/>
        <w:jc w:val="both"/>
        <w:rPr>
          <w:rFonts w:cs="Calibri"/>
          <w:lang w:bidi="en-US"/>
        </w:rPr>
      </w:pPr>
    </w:p>
    <w:p w14:paraId="73B6453B" w14:textId="77777777" w:rsidR="00A13B17" w:rsidRPr="008B4CFB" w:rsidRDefault="00A13B17" w:rsidP="00A13B17">
      <w:pPr>
        <w:pStyle w:val="Prrafodelista1"/>
        <w:spacing w:after="0" w:line="240" w:lineRule="auto"/>
        <w:jc w:val="both"/>
        <w:rPr>
          <w:rFonts w:cs="Calibri"/>
          <w:lang w:bidi="en-US"/>
        </w:rPr>
      </w:pPr>
    </w:p>
    <w:p w14:paraId="4061C972" w14:textId="77777777" w:rsidR="00A13B17" w:rsidRPr="008B4CFB" w:rsidRDefault="00A13B17" w:rsidP="00A13B17">
      <w:pPr>
        <w:pStyle w:val="Prrafodelista1"/>
        <w:numPr>
          <w:ilvl w:val="0"/>
          <w:numId w:val="2"/>
        </w:numPr>
        <w:spacing w:after="0" w:line="240" w:lineRule="auto"/>
        <w:jc w:val="both"/>
        <w:rPr>
          <w:rFonts w:cs="Calibri"/>
          <w:lang w:bidi="en-US"/>
        </w:rPr>
      </w:pPr>
      <w:r w:rsidRPr="008B4CFB">
        <w:rPr>
          <w:rFonts w:cs="Calibri"/>
          <w:lang w:bidi="en-US"/>
        </w:rPr>
        <w:t>Al crear un arco:</w:t>
      </w:r>
    </w:p>
    <w:p w14:paraId="0279F29C" w14:textId="77777777" w:rsidR="00A13B17" w:rsidRPr="008B4CFB" w:rsidRDefault="00A13B17" w:rsidP="00A13B17">
      <w:pPr>
        <w:pStyle w:val="Prrafodelista1"/>
        <w:numPr>
          <w:ilvl w:val="1"/>
          <w:numId w:val="2"/>
        </w:numPr>
        <w:spacing w:after="0" w:line="240" w:lineRule="auto"/>
        <w:jc w:val="both"/>
        <w:rPr>
          <w:rFonts w:cs="Calibri"/>
          <w:lang w:bidi="en-US"/>
        </w:rPr>
      </w:pPr>
      <w:r w:rsidRPr="008B4CFB">
        <w:rPr>
          <w:rFonts w:cs="Calibri"/>
          <w:lang w:bidi="en-US"/>
        </w:rPr>
        <w:t>No es necesario tener las relaciones creadas</w:t>
      </w:r>
    </w:p>
    <w:p w14:paraId="1B5CF622" w14:textId="77777777" w:rsidR="00A13B17" w:rsidRPr="008B4CFB" w:rsidRDefault="00A13B17" w:rsidP="00A13B17">
      <w:pPr>
        <w:pStyle w:val="Prrafodelista1"/>
        <w:numPr>
          <w:ilvl w:val="1"/>
          <w:numId w:val="2"/>
        </w:numPr>
        <w:spacing w:after="0" w:line="240" w:lineRule="auto"/>
        <w:jc w:val="both"/>
        <w:rPr>
          <w:rFonts w:cs="Calibri"/>
          <w:lang w:bidi="en-US"/>
        </w:rPr>
      </w:pPr>
      <w:r w:rsidRPr="008B4CFB">
        <w:rPr>
          <w:rFonts w:cs="Calibri"/>
          <w:lang w:bidi="en-US"/>
        </w:rPr>
        <w:t>El sistema genera sólo los arcos</w:t>
      </w:r>
    </w:p>
    <w:p w14:paraId="585B3751" w14:textId="155EDBB6" w:rsidR="00A13B17" w:rsidRPr="008B4CFB" w:rsidRDefault="00A13B17" w:rsidP="00A13B17">
      <w:pPr>
        <w:pStyle w:val="Prrafodelista1"/>
        <w:numPr>
          <w:ilvl w:val="1"/>
          <w:numId w:val="2"/>
        </w:numPr>
        <w:spacing w:after="0" w:line="240" w:lineRule="auto"/>
        <w:jc w:val="both"/>
        <w:rPr>
          <w:rFonts w:cs="Calibri"/>
          <w:lang w:bidi="en-US"/>
        </w:rPr>
      </w:pPr>
      <w:r w:rsidRPr="008B4CFB">
        <w:rPr>
          <w:rFonts w:cs="Calibri"/>
          <w:lang w:bidi="en-US"/>
        </w:rPr>
        <w:t>Hay que seleccionar las relaciones y la entidad para que la opción de creación se habilite</w:t>
      </w:r>
    </w:p>
    <w:p w14:paraId="3E65FB6A" w14:textId="77777777" w:rsidR="00A13B17" w:rsidRPr="008B4CFB" w:rsidRDefault="00A13B17" w:rsidP="00A13B17">
      <w:pPr>
        <w:pStyle w:val="Prrafodelista1"/>
        <w:numPr>
          <w:ilvl w:val="1"/>
          <w:numId w:val="2"/>
        </w:numPr>
        <w:spacing w:after="0" w:line="240" w:lineRule="auto"/>
        <w:jc w:val="both"/>
        <w:rPr>
          <w:rFonts w:cs="Calibri"/>
          <w:lang w:bidi="en-US"/>
        </w:rPr>
      </w:pPr>
      <w:r w:rsidRPr="008B4CFB">
        <w:rPr>
          <w:rFonts w:cs="Calibri"/>
          <w:lang w:bidi="en-US"/>
        </w:rPr>
        <w:t>El sistema no permite la creación de arcos en el modelo conceptual</w:t>
      </w:r>
    </w:p>
    <w:p w14:paraId="6EC5724F" w14:textId="77777777" w:rsidR="00A13B17" w:rsidRDefault="00A13B17" w:rsidP="00A13B17">
      <w:pPr>
        <w:rPr>
          <w:rFonts w:ascii="Calibri" w:hAnsi="Calibri" w:cs="Calibri"/>
          <w:lang w:val="es-CL" w:bidi="en-US"/>
        </w:rPr>
      </w:pPr>
    </w:p>
    <w:p w14:paraId="2BB2BAB9" w14:textId="02E13DCE" w:rsidR="00A13B17" w:rsidRDefault="00A13B17"/>
    <w:p w14:paraId="0289E14F" w14:textId="07E37D46" w:rsidR="00A13B17" w:rsidRDefault="00A13B17"/>
    <w:p w14:paraId="3D1AFA94" w14:textId="4F0BD1F6" w:rsidR="00A13B17" w:rsidRDefault="00A13B17"/>
    <w:p w14:paraId="1382AE2D" w14:textId="1760A5BA" w:rsidR="00A13B17" w:rsidRDefault="00A13B17"/>
    <w:p w14:paraId="71C29EF1" w14:textId="5258839A" w:rsidR="00A13B17" w:rsidRDefault="00A13B17">
      <w:r>
        <w:br w:type="page"/>
      </w:r>
    </w:p>
    <w:tbl>
      <w:tblPr>
        <w:tblpPr w:leftFromText="141" w:rightFromText="141" w:vertAnchor="page" w:horzAnchor="margin" w:tblpXSpec="center" w:tblpY="1936"/>
        <w:tblW w:w="96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690"/>
      </w:tblGrid>
      <w:tr w:rsidR="008D0166" w:rsidRPr="00E409F3" w14:paraId="5D76A3C6" w14:textId="77777777" w:rsidTr="00E409F3">
        <w:trPr>
          <w:trHeight w:val="416"/>
        </w:trPr>
        <w:tc>
          <w:tcPr>
            <w:tcW w:w="969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01EBDAE" w14:textId="46B39881" w:rsidR="008D0166" w:rsidRPr="00E409F3" w:rsidRDefault="008D0166" w:rsidP="00A51DED">
            <w:pPr>
              <w:rPr>
                <w:rFonts w:ascii="Calibri" w:hAnsi="Calibri" w:cs="Calibri"/>
                <w:lang w:val="es-CL" w:bidi="en-US"/>
              </w:rPr>
            </w:pPr>
            <w:r w:rsidRPr="000C0456">
              <w:rPr>
                <w:rFonts w:ascii="Calibri" w:hAnsi="Calibri" w:cs="Calibri"/>
                <w:b/>
                <w:lang w:val="es-CL" w:bidi="en-US"/>
              </w:rPr>
              <w:lastRenderedPageBreak/>
              <w:t xml:space="preserve"> </w:t>
            </w:r>
          </w:p>
          <w:p w14:paraId="365F705D" w14:textId="77777777" w:rsidR="008D0166" w:rsidRPr="00E409F3" w:rsidRDefault="008D0166" w:rsidP="00A51DED">
            <w:pPr>
              <w:rPr>
                <w:rFonts w:ascii="Calibri" w:hAnsi="Calibri" w:cs="Calibri"/>
                <w:lang w:val="es-CL" w:bidi="en-US"/>
              </w:rPr>
            </w:pPr>
          </w:p>
          <w:p w14:paraId="06667A72" w14:textId="77777777" w:rsidR="008D0166" w:rsidRPr="00E409F3" w:rsidRDefault="008D0166" w:rsidP="008D0166">
            <w:pPr>
              <w:rPr>
                <w:rFonts w:ascii="Calibri" w:hAnsi="Calibri" w:cs="Calibri"/>
                <w:b/>
                <w:bCs/>
                <w:lang w:val="es-CL" w:bidi="en-US"/>
              </w:rPr>
            </w:pPr>
            <w:r w:rsidRPr="00E409F3">
              <w:rPr>
                <w:rFonts w:ascii="Calibri" w:hAnsi="Calibri" w:cs="Calibri"/>
                <w:b/>
                <w:bCs/>
                <w:lang w:val="es-CL" w:bidi="en-US"/>
              </w:rPr>
              <w:t>Contexto:</w:t>
            </w:r>
          </w:p>
          <w:p w14:paraId="247428C1" w14:textId="77777777" w:rsidR="008D0166" w:rsidRDefault="008D0166" w:rsidP="008D0166">
            <w:pPr>
              <w:rPr>
                <w:rFonts w:ascii="Calibri" w:hAnsi="Calibri" w:cs="Calibri"/>
                <w:bCs/>
                <w:lang w:val="es-CL" w:bidi="en-US"/>
              </w:rPr>
            </w:pPr>
            <w:r w:rsidRPr="00E409F3">
              <w:rPr>
                <w:rFonts w:ascii="Calibri" w:hAnsi="Calibri" w:cs="Calibri"/>
                <w:bCs/>
                <w:lang w:val="es-CL" w:bidi="en-US"/>
              </w:rPr>
              <w:t xml:space="preserve">Este quiz te servirá para repasar </w:t>
            </w:r>
            <w:r w:rsidR="00771DDA">
              <w:rPr>
                <w:rFonts w:ascii="Calibri" w:hAnsi="Calibri" w:cs="Calibri"/>
                <w:bCs/>
                <w:lang w:val="es-CL" w:bidi="en-US"/>
              </w:rPr>
              <w:t xml:space="preserve">el funcionamiento de la herramienta SQL </w:t>
            </w:r>
            <w:proofErr w:type="spellStart"/>
            <w:r w:rsidR="00771DDA">
              <w:rPr>
                <w:rFonts w:ascii="Calibri" w:hAnsi="Calibri" w:cs="Calibri"/>
                <w:bCs/>
                <w:lang w:val="es-CL" w:bidi="en-US"/>
              </w:rPr>
              <w:t>Developer</w:t>
            </w:r>
            <w:proofErr w:type="spellEnd"/>
            <w:r w:rsidR="00771DDA">
              <w:rPr>
                <w:rFonts w:ascii="Calibri" w:hAnsi="Calibri" w:cs="Calibri"/>
                <w:bCs/>
                <w:lang w:val="es-CL" w:bidi="en-US"/>
              </w:rPr>
              <w:t xml:space="preserve"> para generar el modelo entidad-relación.</w:t>
            </w:r>
          </w:p>
          <w:p w14:paraId="174C3694" w14:textId="77777777" w:rsidR="002D54F8" w:rsidRPr="00E409F3" w:rsidRDefault="002D54F8" w:rsidP="008D0166">
            <w:pPr>
              <w:rPr>
                <w:rFonts w:ascii="Calibri" w:hAnsi="Calibri" w:cs="Calibri"/>
                <w:bCs/>
                <w:lang w:val="es-CL" w:bidi="en-US"/>
              </w:rPr>
            </w:pPr>
          </w:p>
          <w:p w14:paraId="61D683A9" w14:textId="77777777" w:rsidR="008D0166" w:rsidRPr="00E409F3" w:rsidRDefault="008D0166" w:rsidP="008D0166">
            <w:pPr>
              <w:rPr>
                <w:rFonts w:ascii="Calibri" w:hAnsi="Calibri" w:cs="Calibri"/>
                <w:b/>
                <w:bCs/>
                <w:lang w:val="es-CL" w:bidi="en-US"/>
              </w:rPr>
            </w:pPr>
            <w:r w:rsidRPr="00E409F3">
              <w:rPr>
                <w:rFonts w:ascii="Calibri" w:hAnsi="Calibri" w:cs="Calibri"/>
                <w:b/>
                <w:bCs/>
                <w:lang w:val="es-CL" w:bidi="en-US"/>
              </w:rPr>
              <w:t>Actividad:</w:t>
            </w:r>
          </w:p>
          <w:p w14:paraId="7D85D790" w14:textId="77777777" w:rsidR="008D0166" w:rsidRPr="00E409F3" w:rsidRDefault="008D0166" w:rsidP="008D0166">
            <w:pPr>
              <w:rPr>
                <w:rFonts w:ascii="Calibri" w:hAnsi="Calibri" w:cs="Calibri"/>
                <w:bCs/>
                <w:lang w:val="es-CL" w:bidi="en-US"/>
              </w:rPr>
            </w:pPr>
            <w:r w:rsidRPr="00E409F3">
              <w:rPr>
                <w:rFonts w:ascii="Calibri" w:hAnsi="Calibri" w:cs="Calibri"/>
                <w:bCs/>
                <w:lang w:val="es-CL" w:bidi="en-US"/>
              </w:rPr>
              <w:t>Responde las sig</w:t>
            </w:r>
            <w:r w:rsidR="004C282E">
              <w:rPr>
                <w:rFonts w:ascii="Calibri" w:hAnsi="Calibri" w:cs="Calibri"/>
                <w:bCs/>
                <w:lang w:val="es-CL" w:bidi="en-US"/>
              </w:rPr>
              <w:t>uientes preguntas:</w:t>
            </w:r>
          </w:p>
          <w:p w14:paraId="12ABA21B" w14:textId="77777777" w:rsidR="008D0166" w:rsidRPr="00E409F3" w:rsidRDefault="008D0166" w:rsidP="00A51DED">
            <w:pPr>
              <w:rPr>
                <w:rFonts w:ascii="Calibri" w:hAnsi="Calibri" w:cs="Calibri"/>
                <w:b/>
                <w:lang w:val="es-CL" w:bidi="en-US"/>
              </w:rPr>
            </w:pPr>
          </w:p>
        </w:tc>
      </w:tr>
      <w:tr w:rsidR="008D0166" w:rsidRPr="00E409F3" w14:paraId="0EB9418D" w14:textId="77777777" w:rsidTr="00E409F3">
        <w:trPr>
          <w:trHeight w:val="3186"/>
        </w:trPr>
        <w:tc>
          <w:tcPr>
            <w:tcW w:w="969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B75C516" w14:textId="77777777" w:rsidR="008D0166" w:rsidRPr="002B2C2A" w:rsidRDefault="008D0166" w:rsidP="008840FA">
            <w:pPr>
              <w:pStyle w:val="Prrafodelista1"/>
              <w:spacing w:after="0" w:line="240" w:lineRule="auto"/>
              <w:ind w:left="0"/>
              <w:rPr>
                <w:rFonts w:cs="Calibri"/>
              </w:rPr>
            </w:pPr>
          </w:p>
          <w:p w14:paraId="6016B4E2" w14:textId="77777777" w:rsidR="008D0166" w:rsidRPr="002B2C2A" w:rsidRDefault="008D0166" w:rsidP="008840FA">
            <w:pPr>
              <w:pStyle w:val="Prrafodelista1"/>
              <w:spacing w:after="0" w:line="240" w:lineRule="auto"/>
              <w:ind w:left="0"/>
              <w:rPr>
                <w:rFonts w:cs="Calibri"/>
              </w:rPr>
            </w:pPr>
          </w:p>
          <w:p w14:paraId="73C2AECF" w14:textId="6B06308F" w:rsidR="003245A5" w:rsidRPr="008E533A" w:rsidRDefault="003245A5" w:rsidP="00011E1A">
            <w:pPr>
              <w:pStyle w:val="Prrafodelista1"/>
              <w:numPr>
                <w:ilvl w:val="1"/>
                <w:numId w:val="2"/>
              </w:numPr>
              <w:spacing w:after="0" w:line="240" w:lineRule="auto"/>
              <w:jc w:val="both"/>
              <w:rPr>
                <w:rFonts w:cs="Calibri"/>
                <w:lang w:bidi="en-US"/>
              </w:rPr>
            </w:pPr>
          </w:p>
        </w:tc>
      </w:tr>
      <w:tr w:rsidR="008D0166" w:rsidRPr="00E409F3" w14:paraId="4D8906A6" w14:textId="77777777" w:rsidTr="00E409F3">
        <w:trPr>
          <w:trHeight w:val="333"/>
        </w:trPr>
        <w:tc>
          <w:tcPr>
            <w:tcW w:w="969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14658F" w14:textId="77777777" w:rsidR="008D0166" w:rsidRPr="00E409F3" w:rsidRDefault="008D0166" w:rsidP="008B5437">
            <w:pPr>
              <w:rPr>
                <w:rFonts w:ascii="Calibri" w:hAnsi="Calibri" w:cs="Calibri"/>
                <w:lang w:val="es-CL" w:bidi="en-US"/>
              </w:rPr>
            </w:pPr>
          </w:p>
        </w:tc>
      </w:tr>
      <w:tr w:rsidR="008D0166" w:rsidRPr="00E409F3" w14:paraId="17A58B40" w14:textId="77777777" w:rsidTr="00E409F3">
        <w:trPr>
          <w:trHeight w:val="1590"/>
        </w:trPr>
        <w:tc>
          <w:tcPr>
            <w:tcW w:w="969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D0F722" w14:textId="77777777" w:rsidR="008D0166" w:rsidRPr="00E409F3" w:rsidRDefault="008D0166" w:rsidP="008B5437">
            <w:pPr>
              <w:rPr>
                <w:rFonts w:ascii="Calibri" w:hAnsi="Calibri" w:cs="Calibri"/>
                <w:lang w:val="es-CL" w:bidi="en-US"/>
              </w:rPr>
            </w:pPr>
          </w:p>
        </w:tc>
      </w:tr>
      <w:tr w:rsidR="001B6F51" w:rsidRPr="00E409F3" w14:paraId="41BC54E0" w14:textId="77777777" w:rsidTr="00E409F3">
        <w:trPr>
          <w:trHeight w:val="529"/>
        </w:trPr>
        <w:tc>
          <w:tcPr>
            <w:tcW w:w="9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DBDD0F" w14:textId="77777777" w:rsidR="001B6F51" w:rsidRPr="00E409F3" w:rsidRDefault="001B6F51" w:rsidP="008B5437">
            <w:pPr>
              <w:rPr>
                <w:rFonts w:ascii="Calibri" w:hAnsi="Calibri" w:cs="Calibri"/>
                <w:b/>
                <w:bCs/>
                <w:lang w:val="es-CL" w:bidi="en-US"/>
              </w:rPr>
            </w:pPr>
          </w:p>
        </w:tc>
      </w:tr>
      <w:tr w:rsidR="00EF50FF" w:rsidRPr="000C0456" w14:paraId="3109219B" w14:textId="77777777" w:rsidTr="00E409F3">
        <w:trPr>
          <w:trHeight w:val="4715"/>
        </w:trPr>
        <w:tc>
          <w:tcPr>
            <w:tcW w:w="9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10F9B4" w14:textId="77777777" w:rsidR="007E317B" w:rsidRPr="00E409F3" w:rsidRDefault="007E317B" w:rsidP="008B5437">
            <w:pPr>
              <w:rPr>
                <w:rFonts w:ascii="Calibri" w:hAnsi="Calibri" w:cs="Calibri"/>
                <w:lang w:val="es-CL" w:bidi="en-US"/>
              </w:rPr>
            </w:pPr>
          </w:p>
          <w:p w14:paraId="1AE3D257" w14:textId="77777777" w:rsidR="00EF50FF" w:rsidRPr="000C0456" w:rsidRDefault="00EF50FF" w:rsidP="008B5437">
            <w:pPr>
              <w:rPr>
                <w:rFonts w:ascii="Calibri" w:hAnsi="Calibri" w:cs="Calibri"/>
                <w:lang w:val="es-CL" w:bidi="en-US"/>
              </w:rPr>
            </w:pPr>
          </w:p>
        </w:tc>
      </w:tr>
    </w:tbl>
    <w:p w14:paraId="465B1485" w14:textId="77777777" w:rsidR="00EF50FF" w:rsidRPr="0073043B" w:rsidRDefault="00EF50FF">
      <w:pPr>
        <w:rPr>
          <w:lang w:val="es-CL"/>
        </w:rPr>
      </w:pPr>
    </w:p>
    <w:sectPr w:rsidR="00EF50FF" w:rsidRPr="0073043B" w:rsidSect="002C47BA">
      <w:headerReference w:type="default" r:id="rId8"/>
      <w:pgSz w:w="12240" w:h="20160" w:code="5"/>
      <w:pgMar w:top="567" w:right="1325" w:bottom="2268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DA7E7C1" w14:textId="77777777" w:rsidR="00E5700E" w:rsidRDefault="00E5700E" w:rsidP="001B6F51">
      <w:r>
        <w:separator/>
      </w:r>
    </w:p>
  </w:endnote>
  <w:endnote w:type="continuationSeparator" w:id="0">
    <w:p w14:paraId="292596E6" w14:textId="77777777" w:rsidR="00E5700E" w:rsidRDefault="00E5700E" w:rsidP="001B6F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5E6777" w14:textId="77777777" w:rsidR="00E5700E" w:rsidRDefault="00E5700E" w:rsidP="001B6F51">
      <w:r>
        <w:separator/>
      </w:r>
    </w:p>
  </w:footnote>
  <w:footnote w:type="continuationSeparator" w:id="0">
    <w:p w14:paraId="63B03764" w14:textId="77777777" w:rsidR="00E5700E" w:rsidRDefault="00E5700E" w:rsidP="001B6F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828A56" w14:textId="6EAD7F3B" w:rsidR="00A13B17" w:rsidRDefault="00685CBA" w:rsidP="00A13B17">
    <w:pPr>
      <w:pStyle w:val="Encabezado"/>
      <w:jc w:val="right"/>
    </w:pPr>
    <w:r>
      <w:rPr>
        <w:noProof/>
        <w:lang w:val="es-CL" w:eastAsia="es-CL"/>
      </w:rPr>
      <w:drawing>
        <wp:anchor distT="0" distB="0" distL="114300" distR="114300" simplePos="0" relativeHeight="251659264" behindDoc="1" locked="0" layoutInCell="1" allowOverlap="1" wp14:anchorId="2302650E" wp14:editId="48FEB689">
          <wp:simplePos x="0" y="0"/>
          <wp:positionH relativeFrom="column">
            <wp:posOffset>3796665</wp:posOffset>
          </wp:positionH>
          <wp:positionV relativeFrom="paragraph">
            <wp:posOffset>-145415</wp:posOffset>
          </wp:positionV>
          <wp:extent cx="2444115" cy="408940"/>
          <wp:effectExtent l="0" t="0" r="0" b="0"/>
          <wp:wrapNone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44115" cy="4089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CL" w:eastAsia="es-CL"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0691855B" wp14:editId="75983C55">
              <wp:simplePos x="0" y="0"/>
              <wp:positionH relativeFrom="column">
                <wp:posOffset>-9525</wp:posOffset>
              </wp:positionH>
              <wp:positionV relativeFrom="paragraph">
                <wp:posOffset>429894</wp:posOffset>
              </wp:positionV>
              <wp:extent cx="5783580" cy="0"/>
              <wp:effectExtent l="0" t="0" r="7620" b="0"/>
              <wp:wrapNone/>
              <wp:docPr id="3" name="Conector rec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783580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rgbClr val="4472C4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DAF153D" id="Conector recto 1" o:spid="_x0000_s1026" style="position:absolute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.75pt,33.85pt" to="454.6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" strokecolor="#4472c4" strokeweight=".5pt">
              <v:stroke joinstyle="miter"/>
              <o:lock v:ext="edit" shapetype="f"/>
            </v:line>
          </w:pict>
        </mc:Fallback>
      </mc:AlternateContent>
    </w:r>
  </w:p>
  <w:p w14:paraId="3AB8AECA" w14:textId="5B34661A" w:rsidR="001B6F51" w:rsidRPr="00A13B17" w:rsidRDefault="001B6F51" w:rsidP="00A13B1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377E2"/>
    <w:multiLevelType w:val="hybridMultilevel"/>
    <w:tmpl w:val="46188CBC"/>
    <w:lvl w:ilvl="0" w:tplc="463E143A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789" w:hanging="360"/>
      </w:pPr>
    </w:lvl>
    <w:lvl w:ilvl="2" w:tplc="340A001B" w:tentative="1">
      <w:start w:val="1"/>
      <w:numFmt w:val="lowerRoman"/>
      <w:lvlText w:val="%3."/>
      <w:lvlJc w:val="right"/>
      <w:pPr>
        <w:ind w:left="2509" w:hanging="180"/>
      </w:pPr>
    </w:lvl>
    <w:lvl w:ilvl="3" w:tplc="340A000F" w:tentative="1">
      <w:start w:val="1"/>
      <w:numFmt w:val="decimal"/>
      <w:lvlText w:val="%4."/>
      <w:lvlJc w:val="left"/>
      <w:pPr>
        <w:ind w:left="3229" w:hanging="360"/>
      </w:pPr>
    </w:lvl>
    <w:lvl w:ilvl="4" w:tplc="340A0019" w:tentative="1">
      <w:start w:val="1"/>
      <w:numFmt w:val="lowerLetter"/>
      <w:lvlText w:val="%5."/>
      <w:lvlJc w:val="left"/>
      <w:pPr>
        <w:ind w:left="3949" w:hanging="360"/>
      </w:pPr>
    </w:lvl>
    <w:lvl w:ilvl="5" w:tplc="340A001B" w:tentative="1">
      <w:start w:val="1"/>
      <w:numFmt w:val="lowerRoman"/>
      <w:lvlText w:val="%6."/>
      <w:lvlJc w:val="right"/>
      <w:pPr>
        <w:ind w:left="4669" w:hanging="180"/>
      </w:pPr>
    </w:lvl>
    <w:lvl w:ilvl="6" w:tplc="340A000F" w:tentative="1">
      <w:start w:val="1"/>
      <w:numFmt w:val="decimal"/>
      <w:lvlText w:val="%7."/>
      <w:lvlJc w:val="left"/>
      <w:pPr>
        <w:ind w:left="5389" w:hanging="360"/>
      </w:pPr>
    </w:lvl>
    <w:lvl w:ilvl="7" w:tplc="340A0019" w:tentative="1">
      <w:start w:val="1"/>
      <w:numFmt w:val="lowerLetter"/>
      <w:lvlText w:val="%8."/>
      <w:lvlJc w:val="left"/>
      <w:pPr>
        <w:ind w:left="6109" w:hanging="360"/>
      </w:pPr>
    </w:lvl>
    <w:lvl w:ilvl="8" w:tplc="34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6E3725A"/>
    <w:multiLevelType w:val="hybridMultilevel"/>
    <w:tmpl w:val="A5F05536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7">
      <w:start w:val="1"/>
      <w:numFmt w:val="lowerLetter"/>
      <w:lvlText w:val="%2)"/>
      <w:lvlJc w:val="left"/>
      <w:pPr>
        <w:ind w:left="1440" w:hanging="720"/>
      </w:pPr>
      <w:rPr>
        <w:rFonts w:hint="default"/>
      </w:r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F573BA7"/>
    <w:multiLevelType w:val="hybridMultilevel"/>
    <w:tmpl w:val="6AD4D67C"/>
    <w:lvl w:ilvl="0" w:tplc="FA7C08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AF016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A46C7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74B0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20822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074F6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86D0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F42DC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BA74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1A61072"/>
    <w:multiLevelType w:val="hybridMultilevel"/>
    <w:tmpl w:val="506EF0F4"/>
    <w:lvl w:ilvl="0" w:tplc="66564838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193A0966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plc="CA9EC0CE">
      <w:start w:val="1"/>
      <w:numFmt w:val="decimal"/>
      <w:lvlText w:val="%3."/>
      <w:lvlJc w:val="right"/>
      <w:pPr>
        <w:tabs>
          <w:tab w:val="num" w:pos="2160"/>
        </w:tabs>
        <w:ind w:left="2160" w:hanging="360"/>
      </w:pPr>
    </w:lvl>
    <w:lvl w:ilvl="3" w:tplc="39E212B0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plc="6CB265D6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plc="3FA650E8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plc="5CC44370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plc="72E683A4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plc="9A38F4DC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A1221A5"/>
    <w:multiLevelType w:val="hybridMultilevel"/>
    <w:tmpl w:val="3FFE4A7E"/>
    <w:lvl w:ilvl="0" w:tplc="25BAD0BC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789" w:hanging="360"/>
      </w:pPr>
    </w:lvl>
    <w:lvl w:ilvl="2" w:tplc="340A001B" w:tentative="1">
      <w:start w:val="1"/>
      <w:numFmt w:val="lowerRoman"/>
      <w:lvlText w:val="%3."/>
      <w:lvlJc w:val="right"/>
      <w:pPr>
        <w:ind w:left="2509" w:hanging="180"/>
      </w:pPr>
    </w:lvl>
    <w:lvl w:ilvl="3" w:tplc="340A000F" w:tentative="1">
      <w:start w:val="1"/>
      <w:numFmt w:val="decimal"/>
      <w:lvlText w:val="%4."/>
      <w:lvlJc w:val="left"/>
      <w:pPr>
        <w:ind w:left="3229" w:hanging="360"/>
      </w:pPr>
    </w:lvl>
    <w:lvl w:ilvl="4" w:tplc="340A0019" w:tentative="1">
      <w:start w:val="1"/>
      <w:numFmt w:val="lowerLetter"/>
      <w:lvlText w:val="%5."/>
      <w:lvlJc w:val="left"/>
      <w:pPr>
        <w:ind w:left="3949" w:hanging="360"/>
      </w:pPr>
    </w:lvl>
    <w:lvl w:ilvl="5" w:tplc="340A001B" w:tentative="1">
      <w:start w:val="1"/>
      <w:numFmt w:val="lowerRoman"/>
      <w:lvlText w:val="%6."/>
      <w:lvlJc w:val="right"/>
      <w:pPr>
        <w:ind w:left="4669" w:hanging="180"/>
      </w:pPr>
    </w:lvl>
    <w:lvl w:ilvl="6" w:tplc="340A000F" w:tentative="1">
      <w:start w:val="1"/>
      <w:numFmt w:val="decimal"/>
      <w:lvlText w:val="%7."/>
      <w:lvlJc w:val="left"/>
      <w:pPr>
        <w:ind w:left="5389" w:hanging="360"/>
      </w:pPr>
    </w:lvl>
    <w:lvl w:ilvl="7" w:tplc="340A0019" w:tentative="1">
      <w:start w:val="1"/>
      <w:numFmt w:val="lowerLetter"/>
      <w:lvlText w:val="%8."/>
      <w:lvlJc w:val="left"/>
      <w:pPr>
        <w:ind w:left="6109" w:hanging="360"/>
      </w:pPr>
    </w:lvl>
    <w:lvl w:ilvl="8" w:tplc="34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A634697"/>
    <w:multiLevelType w:val="hybridMultilevel"/>
    <w:tmpl w:val="9BC42046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11708F0"/>
    <w:multiLevelType w:val="hybridMultilevel"/>
    <w:tmpl w:val="DAC08DA0"/>
    <w:lvl w:ilvl="0" w:tplc="2A7C3536">
      <w:start w:val="5"/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B01A2A"/>
    <w:multiLevelType w:val="hybridMultilevel"/>
    <w:tmpl w:val="489A8E08"/>
    <w:lvl w:ilvl="0" w:tplc="3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EF0A53"/>
    <w:multiLevelType w:val="hybridMultilevel"/>
    <w:tmpl w:val="76D68620"/>
    <w:lvl w:ilvl="0" w:tplc="33280866">
      <w:start w:val="5"/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DC2883"/>
    <w:multiLevelType w:val="hybridMultilevel"/>
    <w:tmpl w:val="7CB6E22C"/>
    <w:lvl w:ilvl="0" w:tplc="340A001B">
      <w:start w:val="1"/>
      <w:numFmt w:val="lowerRoman"/>
      <w:lvlText w:val="%1."/>
      <w:lvlJc w:val="right"/>
      <w:pPr>
        <w:ind w:left="1080" w:hanging="360"/>
      </w:p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057289D"/>
    <w:multiLevelType w:val="hybridMultilevel"/>
    <w:tmpl w:val="E33E4F7A"/>
    <w:lvl w:ilvl="0" w:tplc="340A0017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2167AC"/>
    <w:multiLevelType w:val="hybridMultilevel"/>
    <w:tmpl w:val="197C0C28"/>
    <w:lvl w:ilvl="0" w:tplc="3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2966C6"/>
    <w:multiLevelType w:val="hybridMultilevel"/>
    <w:tmpl w:val="FF8C6BF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C95245"/>
    <w:multiLevelType w:val="hybridMultilevel"/>
    <w:tmpl w:val="BFDE229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DD2C31"/>
    <w:multiLevelType w:val="hybridMultilevel"/>
    <w:tmpl w:val="8AAA3728"/>
    <w:lvl w:ilvl="0" w:tplc="3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"/>
  </w:num>
  <w:num w:numId="3">
    <w:abstractNumId w:val="7"/>
  </w:num>
  <w:num w:numId="4">
    <w:abstractNumId w:val="14"/>
  </w:num>
  <w:num w:numId="5">
    <w:abstractNumId w:val="4"/>
  </w:num>
  <w:num w:numId="6">
    <w:abstractNumId w:val="0"/>
  </w:num>
  <w:num w:numId="7">
    <w:abstractNumId w:val="6"/>
  </w:num>
  <w:num w:numId="8">
    <w:abstractNumId w:val="8"/>
  </w:num>
  <w:num w:numId="9">
    <w:abstractNumId w:val="13"/>
  </w:num>
  <w:num w:numId="10">
    <w:abstractNumId w:val="10"/>
  </w:num>
  <w:num w:numId="11">
    <w:abstractNumId w:val="12"/>
  </w:num>
  <w:num w:numId="12">
    <w:abstractNumId w:val="5"/>
  </w:num>
  <w:num w:numId="13">
    <w:abstractNumId w:val="9"/>
  </w:num>
  <w:num w:numId="14">
    <w:abstractNumId w:val="2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F51"/>
    <w:rsid w:val="00002AC2"/>
    <w:rsid w:val="00011A89"/>
    <w:rsid w:val="00011E1A"/>
    <w:rsid w:val="00024567"/>
    <w:rsid w:val="000350F7"/>
    <w:rsid w:val="000354E8"/>
    <w:rsid w:val="000436C8"/>
    <w:rsid w:val="000469CF"/>
    <w:rsid w:val="00061BE4"/>
    <w:rsid w:val="00065A6A"/>
    <w:rsid w:val="00067C63"/>
    <w:rsid w:val="00082D3F"/>
    <w:rsid w:val="00092AFA"/>
    <w:rsid w:val="00095ED3"/>
    <w:rsid w:val="000A1103"/>
    <w:rsid w:val="000B15CB"/>
    <w:rsid w:val="000C0456"/>
    <w:rsid w:val="000D3409"/>
    <w:rsid w:val="000E7FCC"/>
    <w:rsid w:val="00106D72"/>
    <w:rsid w:val="00125975"/>
    <w:rsid w:val="00157647"/>
    <w:rsid w:val="001749BD"/>
    <w:rsid w:val="001822B8"/>
    <w:rsid w:val="001824AF"/>
    <w:rsid w:val="001B6F51"/>
    <w:rsid w:val="001C0767"/>
    <w:rsid w:val="001C27AD"/>
    <w:rsid w:val="001C3693"/>
    <w:rsid w:val="001D434C"/>
    <w:rsid w:val="001E66FC"/>
    <w:rsid w:val="00207DB3"/>
    <w:rsid w:val="00222A46"/>
    <w:rsid w:val="00235FBE"/>
    <w:rsid w:val="0026287A"/>
    <w:rsid w:val="00266792"/>
    <w:rsid w:val="00290249"/>
    <w:rsid w:val="002938FE"/>
    <w:rsid w:val="002A6A63"/>
    <w:rsid w:val="002B2C2A"/>
    <w:rsid w:val="002C0946"/>
    <w:rsid w:val="002C38E0"/>
    <w:rsid w:val="002C47BA"/>
    <w:rsid w:val="002D54F8"/>
    <w:rsid w:val="00305EED"/>
    <w:rsid w:val="0032171B"/>
    <w:rsid w:val="003245A5"/>
    <w:rsid w:val="00331F52"/>
    <w:rsid w:val="0034412D"/>
    <w:rsid w:val="003579F0"/>
    <w:rsid w:val="0036031E"/>
    <w:rsid w:val="00362A1B"/>
    <w:rsid w:val="00372DFB"/>
    <w:rsid w:val="003936FC"/>
    <w:rsid w:val="003A60A2"/>
    <w:rsid w:val="003D2479"/>
    <w:rsid w:val="003F58BD"/>
    <w:rsid w:val="004000EB"/>
    <w:rsid w:val="00413CC9"/>
    <w:rsid w:val="00422449"/>
    <w:rsid w:val="0042759C"/>
    <w:rsid w:val="00476834"/>
    <w:rsid w:val="004C282E"/>
    <w:rsid w:val="004C2DA5"/>
    <w:rsid w:val="004F6D2B"/>
    <w:rsid w:val="0050099B"/>
    <w:rsid w:val="00502485"/>
    <w:rsid w:val="00504D82"/>
    <w:rsid w:val="00546D95"/>
    <w:rsid w:val="00550229"/>
    <w:rsid w:val="00556376"/>
    <w:rsid w:val="0056036B"/>
    <w:rsid w:val="005627F2"/>
    <w:rsid w:val="00575693"/>
    <w:rsid w:val="00576CED"/>
    <w:rsid w:val="00587086"/>
    <w:rsid w:val="005C4023"/>
    <w:rsid w:val="005F177E"/>
    <w:rsid w:val="00612496"/>
    <w:rsid w:val="00624639"/>
    <w:rsid w:val="00646D93"/>
    <w:rsid w:val="00651A52"/>
    <w:rsid w:val="0065798C"/>
    <w:rsid w:val="006717FD"/>
    <w:rsid w:val="00671A52"/>
    <w:rsid w:val="00685CBA"/>
    <w:rsid w:val="006B07F9"/>
    <w:rsid w:val="006B22EC"/>
    <w:rsid w:val="006B7EE9"/>
    <w:rsid w:val="006C6BA7"/>
    <w:rsid w:val="006E1465"/>
    <w:rsid w:val="006E3777"/>
    <w:rsid w:val="006F0E27"/>
    <w:rsid w:val="006F4D0A"/>
    <w:rsid w:val="007043AF"/>
    <w:rsid w:val="007045A4"/>
    <w:rsid w:val="0073043B"/>
    <w:rsid w:val="00743E6E"/>
    <w:rsid w:val="00744AD6"/>
    <w:rsid w:val="00752951"/>
    <w:rsid w:val="00771DDA"/>
    <w:rsid w:val="00775CD9"/>
    <w:rsid w:val="00785FC4"/>
    <w:rsid w:val="007C364C"/>
    <w:rsid w:val="007D38D7"/>
    <w:rsid w:val="007E317B"/>
    <w:rsid w:val="007E6A60"/>
    <w:rsid w:val="00817349"/>
    <w:rsid w:val="008378BA"/>
    <w:rsid w:val="008451FD"/>
    <w:rsid w:val="0085088E"/>
    <w:rsid w:val="00850D95"/>
    <w:rsid w:val="00866BDD"/>
    <w:rsid w:val="008840FA"/>
    <w:rsid w:val="008904F6"/>
    <w:rsid w:val="008A3E31"/>
    <w:rsid w:val="008B16B4"/>
    <w:rsid w:val="008B1D07"/>
    <w:rsid w:val="008B287D"/>
    <w:rsid w:val="008B4CFB"/>
    <w:rsid w:val="008B5437"/>
    <w:rsid w:val="008B5F55"/>
    <w:rsid w:val="008C0A30"/>
    <w:rsid w:val="008C3223"/>
    <w:rsid w:val="008C4C57"/>
    <w:rsid w:val="008D0166"/>
    <w:rsid w:val="008D1E78"/>
    <w:rsid w:val="008D2EE2"/>
    <w:rsid w:val="008D31EF"/>
    <w:rsid w:val="008E154B"/>
    <w:rsid w:val="008E5324"/>
    <w:rsid w:val="008E533A"/>
    <w:rsid w:val="008F56A4"/>
    <w:rsid w:val="00912045"/>
    <w:rsid w:val="00957DB9"/>
    <w:rsid w:val="00980191"/>
    <w:rsid w:val="009810D6"/>
    <w:rsid w:val="009A01BF"/>
    <w:rsid w:val="009A2262"/>
    <w:rsid w:val="009C7C5F"/>
    <w:rsid w:val="009D1DC6"/>
    <w:rsid w:val="009D4522"/>
    <w:rsid w:val="00A02821"/>
    <w:rsid w:val="00A05533"/>
    <w:rsid w:val="00A12A24"/>
    <w:rsid w:val="00A1368D"/>
    <w:rsid w:val="00A13B17"/>
    <w:rsid w:val="00A23F81"/>
    <w:rsid w:val="00A24DEB"/>
    <w:rsid w:val="00A25235"/>
    <w:rsid w:val="00A5141E"/>
    <w:rsid w:val="00A51DED"/>
    <w:rsid w:val="00A601ED"/>
    <w:rsid w:val="00A608E5"/>
    <w:rsid w:val="00A71AD0"/>
    <w:rsid w:val="00AA2EF5"/>
    <w:rsid w:val="00AB7CAB"/>
    <w:rsid w:val="00AC67EF"/>
    <w:rsid w:val="00AF3362"/>
    <w:rsid w:val="00AF45D2"/>
    <w:rsid w:val="00B1278C"/>
    <w:rsid w:val="00B1595E"/>
    <w:rsid w:val="00B27F40"/>
    <w:rsid w:val="00B51679"/>
    <w:rsid w:val="00B671E5"/>
    <w:rsid w:val="00BA5DC1"/>
    <w:rsid w:val="00BA60FD"/>
    <w:rsid w:val="00BB004E"/>
    <w:rsid w:val="00BE14CA"/>
    <w:rsid w:val="00BF3407"/>
    <w:rsid w:val="00BF541D"/>
    <w:rsid w:val="00BF6543"/>
    <w:rsid w:val="00C33F3C"/>
    <w:rsid w:val="00C555D9"/>
    <w:rsid w:val="00C725E3"/>
    <w:rsid w:val="00C83EE0"/>
    <w:rsid w:val="00C93130"/>
    <w:rsid w:val="00CB5D92"/>
    <w:rsid w:val="00CE2CFF"/>
    <w:rsid w:val="00CE6896"/>
    <w:rsid w:val="00CF4201"/>
    <w:rsid w:val="00D00E68"/>
    <w:rsid w:val="00D338B4"/>
    <w:rsid w:val="00D35569"/>
    <w:rsid w:val="00D440C0"/>
    <w:rsid w:val="00D579FE"/>
    <w:rsid w:val="00D60E84"/>
    <w:rsid w:val="00D703CC"/>
    <w:rsid w:val="00D71524"/>
    <w:rsid w:val="00D749A3"/>
    <w:rsid w:val="00D8520F"/>
    <w:rsid w:val="00D866A2"/>
    <w:rsid w:val="00D9054E"/>
    <w:rsid w:val="00D9285D"/>
    <w:rsid w:val="00D9757E"/>
    <w:rsid w:val="00D9762F"/>
    <w:rsid w:val="00DA2BCC"/>
    <w:rsid w:val="00DD248C"/>
    <w:rsid w:val="00DD2894"/>
    <w:rsid w:val="00DD5F01"/>
    <w:rsid w:val="00DE6AC4"/>
    <w:rsid w:val="00DE7F55"/>
    <w:rsid w:val="00E01356"/>
    <w:rsid w:val="00E03246"/>
    <w:rsid w:val="00E10386"/>
    <w:rsid w:val="00E1188F"/>
    <w:rsid w:val="00E30553"/>
    <w:rsid w:val="00E409F3"/>
    <w:rsid w:val="00E4447F"/>
    <w:rsid w:val="00E45010"/>
    <w:rsid w:val="00E5700E"/>
    <w:rsid w:val="00E74412"/>
    <w:rsid w:val="00E75740"/>
    <w:rsid w:val="00E80822"/>
    <w:rsid w:val="00E94F1F"/>
    <w:rsid w:val="00EB1976"/>
    <w:rsid w:val="00EB6243"/>
    <w:rsid w:val="00EB7031"/>
    <w:rsid w:val="00EC19B1"/>
    <w:rsid w:val="00EC2E4A"/>
    <w:rsid w:val="00EF0548"/>
    <w:rsid w:val="00EF50FF"/>
    <w:rsid w:val="00F04F03"/>
    <w:rsid w:val="00F11FE1"/>
    <w:rsid w:val="00F2021F"/>
    <w:rsid w:val="00F260A0"/>
    <w:rsid w:val="00F31BAB"/>
    <w:rsid w:val="00F44BFC"/>
    <w:rsid w:val="00F6120F"/>
    <w:rsid w:val="00F81BB9"/>
    <w:rsid w:val="00F844D9"/>
    <w:rsid w:val="00F84E2C"/>
    <w:rsid w:val="00FD3D71"/>
    <w:rsid w:val="00FD488E"/>
    <w:rsid w:val="00FF3FED"/>
    <w:rsid w:val="00FF5C5E"/>
    <w:rsid w:val="00FF72C9"/>
    <w:rsid w:val="00FF7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731AF4B"/>
  <w15:chartTrackingRefBased/>
  <w15:docId w15:val="{C5F9E4EB-CF36-4605-ADF5-63A4F5213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CL" w:eastAsia="es-CL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anormal1">
    <w:name w:val="Tabla normal1"/>
    <w:semiHidden/>
    <w:rPr>
      <w:lang w:val="en-US" w:eastAsia="en-US" w:bidi="en-US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rsid w:val="001B6F51"/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rsid w:val="001B6F51"/>
    <w:rPr>
      <w:rFonts w:ascii="Tahoma" w:hAnsi="Tahoma" w:cs="Tahoma"/>
      <w:sz w:val="16"/>
      <w:szCs w:val="16"/>
      <w:lang w:val="en-US" w:eastAsia="en-US"/>
    </w:rPr>
  </w:style>
  <w:style w:type="paragraph" w:styleId="Encabezado">
    <w:name w:val="header"/>
    <w:basedOn w:val="Normal"/>
    <w:link w:val="EncabezadoCar"/>
    <w:uiPriority w:val="99"/>
    <w:rsid w:val="001B6F51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1B6F51"/>
    <w:rPr>
      <w:sz w:val="24"/>
      <w:szCs w:val="24"/>
      <w:lang w:val="en-US" w:eastAsia="en-US"/>
    </w:rPr>
  </w:style>
  <w:style w:type="paragraph" w:styleId="Piedepgina">
    <w:name w:val="footer"/>
    <w:basedOn w:val="Normal"/>
    <w:link w:val="PiedepginaCar"/>
    <w:rsid w:val="001B6F51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rsid w:val="001B6F51"/>
    <w:rPr>
      <w:sz w:val="24"/>
      <w:szCs w:val="24"/>
      <w:lang w:val="en-US" w:eastAsia="en-US"/>
    </w:rPr>
  </w:style>
  <w:style w:type="paragraph" w:customStyle="1" w:styleId="Prrafodelista1">
    <w:name w:val="Párrafo de lista1"/>
    <w:basedOn w:val="Normal"/>
    <w:rsid w:val="008840FA"/>
    <w:pPr>
      <w:spacing w:after="200" w:line="276" w:lineRule="auto"/>
      <w:ind w:left="720"/>
    </w:pPr>
    <w:rPr>
      <w:rFonts w:ascii="Calibri" w:eastAsia="Calibri" w:hAnsi="Calibri"/>
      <w:sz w:val="22"/>
      <w:szCs w:val="22"/>
      <w:lang w:val="es-CL"/>
    </w:rPr>
  </w:style>
  <w:style w:type="character" w:styleId="Refdecomentario">
    <w:name w:val="annotation reference"/>
    <w:semiHidden/>
    <w:unhideWhenUsed/>
    <w:rsid w:val="00362A1B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unhideWhenUsed/>
    <w:rsid w:val="00362A1B"/>
    <w:rPr>
      <w:sz w:val="20"/>
      <w:szCs w:val="20"/>
    </w:rPr>
  </w:style>
  <w:style w:type="character" w:customStyle="1" w:styleId="TextocomentarioCar">
    <w:name w:val="Texto comentario Car"/>
    <w:link w:val="Textocomentario"/>
    <w:semiHidden/>
    <w:rsid w:val="00362A1B"/>
    <w:rPr>
      <w:lang w:val="en-US"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362A1B"/>
    <w:rPr>
      <w:b/>
      <w:bCs/>
    </w:rPr>
  </w:style>
  <w:style w:type="character" w:customStyle="1" w:styleId="AsuntodelcomentarioCar">
    <w:name w:val="Asunto del comentario Car"/>
    <w:link w:val="Asuntodelcomentario"/>
    <w:semiHidden/>
    <w:rsid w:val="00362A1B"/>
    <w:rPr>
      <w:b/>
      <w:bCs/>
      <w:lang w:val="en-US" w:eastAsia="en-US"/>
    </w:rPr>
  </w:style>
  <w:style w:type="paragraph" w:styleId="Prrafodelista">
    <w:name w:val="List Paragraph"/>
    <w:basedOn w:val="Normal"/>
    <w:uiPriority w:val="34"/>
    <w:qFormat/>
    <w:rsid w:val="004C2DA5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s-CL"/>
    </w:rPr>
  </w:style>
  <w:style w:type="character" w:styleId="Hipervnculo">
    <w:name w:val="Hyperlink"/>
    <w:unhideWhenUsed/>
    <w:rsid w:val="00A51DED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460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91638">
          <w:marLeft w:val="152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47243">
          <w:marLeft w:val="15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47152">
          <w:marLeft w:val="21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76042">
          <w:marLeft w:val="15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861162">
          <w:marLeft w:val="288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32095">
          <w:marLeft w:val="288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66088">
          <w:marLeft w:val="152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24685">
          <w:marLeft w:val="288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32533">
          <w:marLeft w:val="15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29315">
          <w:marLeft w:val="21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49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066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7680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85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urtubia\AppData\Roaming\Microsoft\Plantillas\Portada%20de%20fax%20comercial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55F841-7005-4BF5-9710-92D17A16E8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Portada de fax comercial</Template>
  <TotalTime>1</TotalTime>
  <Pages>3</Pages>
  <Words>519</Words>
  <Characters>2858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3371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Urtubia R.</dc:creator>
  <cp:keywords/>
  <cp:lastModifiedBy>William Flores</cp:lastModifiedBy>
  <cp:revision>4</cp:revision>
  <cp:lastPrinted>2002-10-14T20:25:00Z</cp:lastPrinted>
  <dcterms:created xsi:type="dcterms:W3CDTF">2020-01-17T18:59:00Z</dcterms:created>
  <dcterms:modified xsi:type="dcterms:W3CDTF">2020-01-17T19:00:00Z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TC010182623082</vt:lpwstr>
  </property>
</Properties>
</file>